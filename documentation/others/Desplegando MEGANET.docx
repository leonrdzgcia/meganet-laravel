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D45" w:rsidRPr="00650933" w:rsidRDefault="00650933" w:rsidP="002A7E47">
      <w:pPr>
        <w:pStyle w:val="Title"/>
        <w:jc w:val="center"/>
        <w:rPr>
          <w:sz w:val="72"/>
          <w:szCs w:val="72"/>
          <w:lang w:val="es-US"/>
        </w:rPr>
      </w:pPr>
      <w:r w:rsidRPr="00650933">
        <w:rPr>
          <w:sz w:val="72"/>
          <w:szCs w:val="72"/>
          <w:lang w:val="es-US"/>
        </w:rPr>
        <w:t>Desplegando</w:t>
      </w:r>
      <w:r w:rsidRPr="002A7E47">
        <w:rPr>
          <w:b/>
          <w:sz w:val="72"/>
          <w:szCs w:val="72"/>
          <w:lang w:val="es-US"/>
        </w:rPr>
        <w:t xml:space="preserve"> MEGANET</w:t>
      </w:r>
    </w:p>
    <w:p w:rsidR="005C6D45" w:rsidRPr="002A7E47" w:rsidRDefault="002A7E47" w:rsidP="002A7E47">
      <w:pPr>
        <w:pStyle w:val="Subtitle"/>
        <w:rPr>
          <w:b/>
          <w:sz w:val="52"/>
          <w:szCs w:val="52"/>
          <w:lang w:val="es-US"/>
        </w:rPr>
      </w:pPr>
      <w:bookmarkStart w:id="0" w:name="_Hlk487785372"/>
      <w:bookmarkEnd w:id="0"/>
      <w:r>
        <w:rPr>
          <w:b/>
          <w:sz w:val="52"/>
          <w:szCs w:val="52"/>
          <w:lang w:val="es-US"/>
        </w:rPr>
        <w:t xml:space="preserve">       </w:t>
      </w:r>
      <w:proofErr w:type="gramStart"/>
      <w:r w:rsidR="00650933" w:rsidRPr="002A7E47">
        <w:rPr>
          <w:b/>
          <w:sz w:val="52"/>
          <w:szCs w:val="52"/>
          <w:lang w:val="es-US"/>
        </w:rPr>
        <w:t>Paso</w:t>
      </w:r>
      <w:proofErr w:type="gramEnd"/>
      <w:r w:rsidR="00650933" w:rsidRPr="002A7E47">
        <w:rPr>
          <w:b/>
          <w:sz w:val="52"/>
          <w:szCs w:val="52"/>
          <w:lang w:val="es-US"/>
        </w:rPr>
        <w:t xml:space="preserve"> a Paso</w:t>
      </w:r>
    </w:p>
    <w:p w:rsidR="00617D63" w:rsidRDefault="00650933">
      <w:pPr>
        <w:rPr>
          <w:lang w:val="es-US"/>
        </w:rPr>
      </w:pPr>
      <w:r w:rsidRPr="00650933">
        <w:rPr>
          <w:lang w:val="es-US"/>
        </w:rPr>
        <w:t xml:space="preserve">Primeramente debemos instalar el </w:t>
      </w:r>
      <w:proofErr w:type="spellStart"/>
      <w:r w:rsidRPr="00694E4F">
        <w:rPr>
          <w:b/>
          <w:lang w:val="es-US"/>
        </w:rPr>
        <w:t>VirtualBox</w:t>
      </w:r>
      <w:proofErr w:type="spellEnd"/>
      <w:r w:rsidRPr="00694E4F">
        <w:rPr>
          <w:b/>
          <w:lang w:val="es-US"/>
        </w:rPr>
        <w:t xml:space="preserve"> </w:t>
      </w:r>
    </w:p>
    <w:p w:rsidR="00650933" w:rsidRDefault="00650933" w:rsidP="00650933">
      <w:pPr>
        <w:rPr>
          <w:lang w:val="es-US"/>
        </w:rPr>
      </w:pPr>
      <w:r>
        <w:rPr>
          <w:lang w:val="es-US"/>
        </w:rPr>
        <w:t xml:space="preserve">El cual podemos descargar desde la URL: </w:t>
      </w:r>
      <w:hyperlink r:id="rId8" w:history="1">
        <w:r w:rsidRPr="00607162">
          <w:rPr>
            <w:rStyle w:val="Hyperlink"/>
            <w:lang w:val="es-US"/>
          </w:rPr>
          <w:t>https://www.virtualbox.org/wiki/Downloads</w:t>
        </w:r>
      </w:hyperlink>
    </w:p>
    <w:p w:rsidR="00650933" w:rsidRDefault="00650933" w:rsidP="00650933">
      <w:pPr>
        <w:rPr>
          <w:lang w:val="es-US"/>
        </w:rPr>
      </w:pPr>
      <w:r>
        <w:rPr>
          <w:lang w:val="es-US"/>
        </w:rPr>
        <w:t xml:space="preserve">También necesitamos descargar la instalación de sistema operativo Ubuntu-Server en este caso desde la </w:t>
      </w:r>
      <w:hyperlink r:id="rId9" w:history="1">
        <w:r w:rsidRPr="00607162">
          <w:rPr>
            <w:rStyle w:val="Hyperlink"/>
            <w:lang w:val="es-US"/>
          </w:rPr>
          <w:t>URL:https://releases.ubuntu.com/20.04/</w:t>
        </w:r>
      </w:hyperlink>
    </w:p>
    <w:p w:rsidR="00650933" w:rsidRDefault="00650933" w:rsidP="00650933">
      <w:pPr>
        <w:rPr>
          <w:lang w:val="es-US"/>
        </w:rPr>
      </w:pPr>
    </w:p>
    <w:p w:rsidR="00650933" w:rsidRDefault="00650933" w:rsidP="00650933">
      <w:pPr>
        <w:rPr>
          <w:lang w:val="es-US"/>
        </w:rPr>
      </w:pPr>
      <w:r>
        <w:rPr>
          <w:lang w:val="es-US"/>
        </w:rPr>
        <w:t xml:space="preserve">Una vez instalado el </w:t>
      </w:r>
      <w:proofErr w:type="spellStart"/>
      <w:r>
        <w:rPr>
          <w:lang w:val="es-US"/>
        </w:rPr>
        <w:t>VirtualBox</w:t>
      </w:r>
      <w:proofErr w:type="spellEnd"/>
      <w:r>
        <w:rPr>
          <w:lang w:val="es-US"/>
        </w:rPr>
        <w:t xml:space="preserve"> nos dirigimos a la instalación y configuración de nuestro nuevo servidor virtual desde esta aplicación.</w:t>
      </w:r>
    </w:p>
    <w:p w:rsidR="005C6D45" w:rsidRPr="00650933" w:rsidRDefault="00257FAA">
      <w:pPr>
        <w:pStyle w:val="Heading1"/>
        <w:rPr>
          <w:lang w:val="es-US"/>
        </w:rPr>
      </w:pPr>
      <w:r w:rsidRPr="00650933">
        <w:rPr>
          <w:lang w:val="es-US"/>
        </w:rPr>
        <w:t>I</w:t>
      </w:r>
      <w:r w:rsidR="00650933">
        <w:rPr>
          <w:lang w:val="es-US"/>
        </w:rPr>
        <w:t>nstalación y configuración del servidor virtual</w:t>
      </w:r>
    </w:p>
    <w:p w:rsidR="00650933" w:rsidRDefault="00650933">
      <w:pPr>
        <w:rPr>
          <w:lang w:val="es-US"/>
        </w:rPr>
      </w:pPr>
      <w:r>
        <w:rPr>
          <w:lang w:val="es-US"/>
        </w:rPr>
        <w:t>Creamos una nueva máquina</w:t>
      </w:r>
      <w:r w:rsidR="00786F01">
        <w:rPr>
          <w:lang w:val="es-US"/>
        </w:rPr>
        <w:t xml:space="preserve"> </w:t>
      </w:r>
      <w:r w:rsidR="00786F01">
        <w:rPr>
          <w:noProof/>
        </w:rPr>
        <w:drawing>
          <wp:inline distT="0" distB="0" distL="0" distR="0">
            <wp:extent cx="361950" cy="42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US"/>
        </w:rPr>
        <w:t xml:space="preserve"> virtual dando clic en Nueva donde nos saldrá nuestra primera </w:t>
      </w:r>
      <w:proofErr w:type="spellStart"/>
      <w:r>
        <w:rPr>
          <w:lang w:val="es-US"/>
        </w:rPr>
        <w:t>configuración.</w: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3228975" cy="2616835"/>
            <wp:effectExtent l="0" t="0" r="9525" b="0"/>
            <wp:wrapTight wrapText="bothSides">
              <wp:wrapPolygon edited="0">
                <wp:start x="0" y="0"/>
                <wp:lineTo x="0" y="21385"/>
                <wp:lineTo x="21536" y="21385"/>
                <wp:lineTo x="215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US"/>
        </w:rPr>
        <w:t>Aquí</w:t>
      </w:r>
      <w:proofErr w:type="spellEnd"/>
      <w:r>
        <w:rPr>
          <w:lang w:val="es-US"/>
        </w:rPr>
        <w:t xml:space="preserve"> es donde le otorgamos un nuevo nombre a nuestra máquina virtual, le escogemos que tipo será:</w:t>
      </w:r>
    </w:p>
    <w:p w:rsidR="00650933" w:rsidRDefault="00650933">
      <w:pPr>
        <w:rPr>
          <w:lang w:val="es-US"/>
        </w:rPr>
      </w:pPr>
      <w:r>
        <w:rPr>
          <w:lang w:val="es-US"/>
        </w:rPr>
        <w:t xml:space="preserve">Nombre: </w:t>
      </w:r>
      <w:proofErr w:type="spellStart"/>
      <w:r>
        <w:rPr>
          <w:lang w:val="es-US"/>
        </w:rPr>
        <w:t>Meganet</w:t>
      </w:r>
      <w:proofErr w:type="spellEnd"/>
    </w:p>
    <w:p w:rsidR="00650933" w:rsidRDefault="00650933">
      <w:pPr>
        <w:rPr>
          <w:lang w:val="es-US"/>
        </w:rPr>
      </w:pPr>
      <w:r>
        <w:rPr>
          <w:lang w:val="es-US"/>
        </w:rPr>
        <w:t>Tipo: Linux</w:t>
      </w:r>
    </w:p>
    <w:p w:rsidR="00650933" w:rsidRDefault="00650933">
      <w:pPr>
        <w:rPr>
          <w:lang w:val="es-US"/>
        </w:rPr>
      </w:pPr>
      <w:r>
        <w:rPr>
          <w:lang w:val="es-US"/>
        </w:rPr>
        <w:t xml:space="preserve">Versión: </w:t>
      </w:r>
      <w:proofErr w:type="gramStart"/>
      <w:r>
        <w:rPr>
          <w:lang w:val="es-US"/>
        </w:rPr>
        <w:t>Ubuntu(</w:t>
      </w:r>
      <w:proofErr w:type="gramEnd"/>
      <w:r>
        <w:rPr>
          <w:lang w:val="es-US"/>
        </w:rPr>
        <w:t>64bit)</w:t>
      </w:r>
    </w:p>
    <w:p w:rsidR="00650933" w:rsidRDefault="00650933">
      <w:pPr>
        <w:rPr>
          <w:lang w:val="es-US"/>
        </w:rPr>
      </w:pPr>
      <w:r>
        <w:rPr>
          <w:lang w:val="es-US"/>
        </w:rPr>
        <w:t>Damos clic en siguiente.</w:t>
      </w:r>
    </w:p>
    <w:p w:rsidR="00650933" w:rsidRDefault="00650933">
      <w:pPr>
        <w:rPr>
          <w:lang w:val="es-US"/>
        </w:rPr>
      </w:pPr>
    </w:p>
    <w:p w:rsidR="00650933" w:rsidRDefault="00650933">
      <w:pPr>
        <w:rPr>
          <w:lang w:val="es-US"/>
        </w:rPr>
      </w:pPr>
    </w:p>
    <w:p w:rsidR="007561AD" w:rsidRDefault="007561AD">
      <w:pPr>
        <w:rPr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9525</wp:posOffset>
            </wp:positionV>
            <wp:extent cx="3952875" cy="3257550"/>
            <wp:effectExtent l="0" t="0" r="9525" b="0"/>
            <wp:wrapTight wrapText="bothSides">
              <wp:wrapPolygon edited="0">
                <wp:start x="0" y="0"/>
                <wp:lineTo x="0" y="21474"/>
                <wp:lineTo x="21548" y="21474"/>
                <wp:lineTo x="215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933">
        <w:rPr>
          <w:lang w:val="es-US"/>
        </w:rPr>
        <w:tab/>
        <w:t>En este caso dependiendo de la disponibilidad de RAM que se tenga se le otorga a nuestra nueva máquina virtual,</w:t>
      </w:r>
      <w:r>
        <w:rPr>
          <w:lang w:val="es-US"/>
        </w:rPr>
        <w:t xml:space="preserve"> ya que esta RAM será reservada una vez encienda el equipo.</w:t>
      </w:r>
    </w:p>
    <w:p w:rsidR="00650933" w:rsidRDefault="007561AD">
      <w:pPr>
        <w:rPr>
          <w:lang w:val="es-US"/>
        </w:rPr>
      </w:pPr>
      <w:r>
        <w:rPr>
          <w:lang w:val="es-US"/>
        </w:rPr>
        <w:t xml:space="preserve">Damos un mínimo de 2048 </w:t>
      </w:r>
      <w:proofErr w:type="spellStart"/>
      <w:r>
        <w:rPr>
          <w:lang w:val="es-US"/>
        </w:rPr>
        <w:t>mb</w:t>
      </w:r>
      <w:proofErr w:type="spellEnd"/>
      <w:r>
        <w:rPr>
          <w:lang w:val="es-US"/>
        </w:rPr>
        <w:t>.</w:t>
      </w:r>
    </w:p>
    <w:p w:rsidR="00650933" w:rsidRDefault="007561AD">
      <w:pPr>
        <w:rPr>
          <w:lang w:val="es-US"/>
        </w:rPr>
      </w:pPr>
      <w:r>
        <w:rPr>
          <w:lang w:val="es-US"/>
        </w:rPr>
        <w:t>Damos clic en siguiente</w:t>
      </w:r>
      <w:r w:rsidR="001553A2">
        <w:rPr>
          <w:lang w:val="es-US"/>
        </w:rPr>
        <w:t>.</w:t>
      </w:r>
    </w:p>
    <w:p w:rsidR="00650933" w:rsidRDefault="00650933">
      <w:pPr>
        <w:rPr>
          <w:lang w:val="es-US"/>
        </w:rPr>
      </w:pPr>
    </w:p>
    <w:p w:rsidR="00650933" w:rsidRDefault="00650933">
      <w:pPr>
        <w:rPr>
          <w:lang w:val="es-US"/>
        </w:rPr>
      </w:pPr>
    </w:p>
    <w:p w:rsidR="00650933" w:rsidRDefault="00650933">
      <w:pPr>
        <w:rPr>
          <w:lang w:val="es-US"/>
        </w:rPr>
      </w:pPr>
    </w:p>
    <w:p w:rsidR="00650933" w:rsidRDefault="00650933">
      <w:pPr>
        <w:rPr>
          <w:lang w:val="es-US"/>
        </w:rPr>
      </w:pPr>
    </w:p>
    <w:p w:rsidR="00650933" w:rsidRDefault="00650933">
      <w:pPr>
        <w:rPr>
          <w:lang w:val="es-US"/>
        </w:rPr>
      </w:pPr>
    </w:p>
    <w:p w:rsidR="00CC57E7" w:rsidRDefault="00CC57E7">
      <w:pPr>
        <w:rPr>
          <w:lang w:val="es-US"/>
        </w:rPr>
      </w:pPr>
    </w:p>
    <w:p w:rsidR="007561AD" w:rsidRDefault="007561AD">
      <w:pPr>
        <w:rPr>
          <w:lang w:val="es-US"/>
        </w:rPr>
      </w:pPr>
      <w:r>
        <w:rPr>
          <w:lang w:val="es-US"/>
        </w:rPr>
        <w:t>En esta ventana solamente escogemos la opción “</w:t>
      </w:r>
      <w:r w:rsidRPr="007561AD">
        <w:rPr>
          <w:rStyle w:val="Strong"/>
          <w:lang w:val="es-US"/>
        </w:rPr>
        <w:t>Crear un disco virtual ahora</w:t>
      </w:r>
      <w:r>
        <w:rPr>
          <w:lang w:val="es-US"/>
        </w:rPr>
        <w:t xml:space="preserve">” y damos clic en </w:t>
      </w:r>
      <w:r w:rsidR="00B02A51">
        <w:rPr>
          <w:lang w:val="es-US"/>
        </w:rPr>
        <w:t>crear.</w:t>
      </w:r>
    </w:p>
    <w:p w:rsidR="007561AD" w:rsidRDefault="00CC57E7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10795</wp:posOffset>
            </wp:positionV>
            <wp:extent cx="3924300" cy="3209925"/>
            <wp:effectExtent l="0" t="0" r="0" b="9525"/>
            <wp:wrapTight wrapText="bothSides">
              <wp:wrapPolygon edited="0">
                <wp:start x="0" y="0"/>
                <wp:lineTo x="0" y="21536"/>
                <wp:lineTo x="21495" y="21536"/>
                <wp:lineTo x="2149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</w:p>
    <w:p w:rsidR="007561AD" w:rsidRDefault="007561AD">
      <w:pPr>
        <w:rPr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BBE8C52" wp14:editId="381A0E17">
            <wp:simplePos x="0" y="0"/>
            <wp:positionH relativeFrom="column">
              <wp:posOffset>-371475</wp:posOffset>
            </wp:positionH>
            <wp:positionV relativeFrom="paragraph">
              <wp:posOffset>9525</wp:posOffset>
            </wp:positionV>
            <wp:extent cx="2638425" cy="2432050"/>
            <wp:effectExtent l="0" t="0" r="9525" b="6350"/>
            <wp:wrapTight wrapText="bothSides">
              <wp:wrapPolygon edited="0">
                <wp:start x="0" y="0"/>
                <wp:lineTo x="0" y="21487"/>
                <wp:lineTo x="21522" y="21487"/>
                <wp:lineTo x="2152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US"/>
        </w:rPr>
        <w:t xml:space="preserve">De igual manera solo escogemos la opción recomendada </w:t>
      </w:r>
      <w:proofErr w:type="gramStart"/>
      <w:r>
        <w:rPr>
          <w:lang w:val="es-US"/>
        </w:rPr>
        <w:t>VDI(</w:t>
      </w:r>
      <w:proofErr w:type="spellStart"/>
      <w:proofErr w:type="gramEnd"/>
      <w:r>
        <w:rPr>
          <w:lang w:val="es-US"/>
        </w:rPr>
        <w:t>VirtualBox</w:t>
      </w:r>
      <w:proofErr w:type="spellEnd"/>
      <w:r>
        <w:rPr>
          <w:lang w:val="es-US"/>
        </w:rPr>
        <w:t xml:space="preserve"> Disk </w:t>
      </w:r>
      <w:proofErr w:type="spellStart"/>
      <w:r>
        <w:rPr>
          <w:lang w:val="es-US"/>
        </w:rPr>
        <w:t>Image</w:t>
      </w:r>
      <w:proofErr w:type="spellEnd"/>
      <w:r>
        <w:rPr>
          <w:lang w:val="es-US"/>
        </w:rPr>
        <w:t>).</w:t>
      </w:r>
    </w:p>
    <w:p w:rsidR="007561AD" w:rsidRDefault="007561AD">
      <w:pPr>
        <w:rPr>
          <w:lang w:val="es-US"/>
        </w:rPr>
      </w:pPr>
      <w:r>
        <w:rPr>
          <w:lang w:val="es-US"/>
        </w:rPr>
        <w:t>Damos clic en siguiente</w:t>
      </w:r>
    </w:p>
    <w:p w:rsidR="007561AD" w:rsidRDefault="007561AD">
      <w:pPr>
        <w:rPr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F56335" w:rsidRDefault="00F56335">
      <w:pPr>
        <w:rPr>
          <w:rStyle w:val="Emphasis"/>
          <w:lang w:val="es-US"/>
        </w:rPr>
      </w:pPr>
    </w:p>
    <w:p w:rsidR="007561AD" w:rsidRPr="00565C40" w:rsidRDefault="00565C40">
      <w:pPr>
        <w:rPr>
          <w:b/>
          <w:iCs/>
          <w:lang w:val="es-US"/>
        </w:rPr>
      </w:pPr>
      <w:r>
        <w:rPr>
          <w:rStyle w:val="Emphasis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113030</wp:posOffset>
            </wp:positionV>
            <wp:extent cx="2695575" cy="2465070"/>
            <wp:effectExtent l="0" t="0" r="9525" b="0"/>
            <wp:wrapTight wrapText="bothSides">
              <wp:wrapPolygon edited="0">
                <wp:start x="0" y="0"/>
                <wp:lineTo x="0" y="21366"/>
                <wp:lineTo x="21524" y="21366"/>
                <wp:lineTo x="215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1AD" w:rsidRPr="00565C40">
        <w:rPr>
          <w:lang w:val="es-US"/>
        </w:rPr>
        <w:t>Escogemos la opción  Reservado dinámicamente dado que el sistema</w:t>
      </w:r>
      <w:r w:rsidR="007561AD" w:rsidRPr="00565C40">
        <w:rPr>
          <w:b/>
          <w:iCs/>
          <w:lang w:val="es-US"/>
        </w:rPr>
        <w:t xml:space="preserve"> </w:t>
      </w:r>
    </w:p>
    <w:p w:rsidR="007561AD" w:rsidRDefault="007561AD">
      <w:pPr>
        <w:rPr>
          <w:rStyle w:val="Emphasis"/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7561AD" w:rsidRDefault="00565C40">
      <w:pPr>
        <w:rPr>
          <w:rStyle w:val="Emphasis"/>
          <w:lang w:val="es-US"/>
        </w:rPr>
      </w:pPr>
      <w:r>
        <w:rPr>
          <w:rStyle w:val="Emphasis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2818130</wp:posOffset>
            </wp:positionH>
            <wp:positionV relativeFrom="paragraph">
              <wp:posOffset>114935</wp:posOffset>
            </wp:positionV>
            <wp:extent cx="3163573" cy="2895600"/>
            <wp:effectExtent l="0" t="0" r="0" b="0"/>
            <wp:wrapTight wrapText="bothSides">
              <wp:wrapPolygon edited="0">
                <wp:start x="0" y="0"/>
                <wp:lineTo x="0" y="21458"/>
                <wp:lineTo x="21461" y="21458"/>
                <wp:lineTo x="2146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3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561AD" w:rsidRDefault="007561AD">
      <w:pPr>
        <w:rPr>
          <w:rStyle w:val="Emphasis"/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565C40" w:rsidRDefault="00565C40">
      <w:pPr>
        <w:rPr>
          <w:rStyle w:val="Emphasis"/>
          <w:lang w:val="es-US"/>
        </w:rPr>
      </w:pPr>
    </w:p>
    <w:p w:rsidR="00565C40" w:rsidRDefault="00565C40">
      <w:pPr>
        <w:rPr>
          <w:rStyle w:val="Emphasis"/>
          <w:lang w:val="es-US"/>
        </w:rPr>
      </w:pPr>
    </w:p>
    <w:p w:rsidR="00565C40" w:rsidRDefault="00565C40">
      <w:pPr>
        <w:rPr>
          <w:rStyle w:val="Emphasis"/>
          <w:lang w:val="es-US"/>
        </w:rPr>
      </w:pPr>
    </w:p>
    <w:p w:rsidR="00565C40" w:rsidRDefault="00565C40">
      <w:pPr>
        <w:rPr>
          <w:rStyle w:val="Emphasis"/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7561AD" w:rsidRDefault="007561AD">
      <w:pPr>
        <w:rPr>
          <w:rStyle w:val="Emphasis"/>
          <w:lang w:val="es-US"/>
        </w:rPr>
      </w:pPr>
    </w:p>
    <w:p w:rsidR="007561AD" w:rsidRDefault="00565C40">
      <w:pPr>
        <w:rPr>
          <w:rStyle w:val="Emphasis"/>
          <w:b w:val="0"/>
          <w:lang w:val="es-US"/>
        </w:rPr>
      </w:pPr>
      <w:r w:rsidRPr="00565C40">
        <w:rPr>
          <w:rStyle w:val="Emphasis"/>
          <w:b w:val="0"/>
          <w:lang w:val="es-US"/>
        </w:rPr>
        <w:t>En la ventana “</w:t>
      </w:r>
      <w:r w:rsidRPr="00565C40">
        <w:rPr>
          <w:rStyle w:val="Strong"/>
          <w:iCs/>
          <w:lang w:val="es-US"/>
        </w:rPr>
        <w:t>Crear de un disco virtual</w:t>
      </w:r>
      <w:r w:rsidRPr="00565C40">
        <w:rPr>
          <w:rStyle w:val="Emphasis"/>
          <w:b w:val="0"/>
          <w:lang w:val="es-US"/>
        </w:rPr>
        <w:t>”</w:t>
      </w:r>
      <w:r>
        <w:rPr>
          <w:rStyle w:val="Emphasis"/>
          <w:b w:val="0"/>
          <w:lang w:val="es-US"/>
        </w:rPr>
        <w:t>, escogemos la dirección donde vamos a guardar nuestra máquina virtual.</w:t>
      </w:r>
    </w:p>
    <w:p w:rsidR="00565C40" w:rsidRDefault="00565C40">
      <w:pPr>
        <w:rPr>
          <w:rStyle w:val="Emphasis"/>
          <w:b w:val="0"/>
          <w:lang w:val="es-US"/>
        </w:rPr>
      </w:pPr>
      <w:r>
        <w:rPr>
          <w:rStyle w:val="Emphasis"/>
          <w:b w:val="0"/>
          <w:lang w:val="es-US"/>
        </w:rPr>
        <w:t xml:space="preserve">En este caso escogemos un mínimo de 40 </w:t>
      </w:r>
      <w:proofErr w:type="spellStart"/>
      <w:r>
        <w:rPr>
          <w:rStyle w:val="Emphasis"/>
          <w:b w:val="0"/>
          <w:lang w:val="es-US"/>
        </w:rPr>
        <w:t>gb</w:t>
      </w:r>
      <w:proofErr w:type="spellEnd"/>
      <w:r>
        <w:rPr>
          <w:rStyle w:val="Emphasis"/>
          <w:b w:val="0"/>
          <w:lang w:val="es-US"/>
        </w:rPr>
        <w:t xml:space="preserve"> dado que esta instalación es de prueba, al terminar damos clic en </w:t>
      </w:r>
      <w:r w:rsidR="00701E07">
        <w:rPr>
          <w:rStyle w:val="Emphasis"/>
          <w:b w:val="0"/>
          <w:lang w:val="es-US"/>
        </w:rPr>
        <w:t>Crear.</w:t>
      </w:r>
    </w:p>
    <w:p w:rsidR="00786F01" w:rsidRPr="00565C40" w:rsidRDefault="00786F01">
      <w:pPr>
        <w:rPr>
          <w:rStyle w:val="Emphasis"/>
          <w:b w:val="0"/>
          <w:lang w:val="es-US"/>
        </w:rPr>
      </w:pPr>
    </w:p>
    <w:p w:rsidR="007561AD" w:rsidRPr="00786F01" w:rsidRDefault="00786F01">
      <w:pPr>
        <w:rPr>
          <w:rStyle w:val="Emphasis"/>
          <w:b w:val="0"/>
          <w:lang w:val="es-US"/>
        </w:rPr>
      </w:pPr>
      <w:r>
        <w:rPr>
          <w:rStyle w:val="Emphasis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5019675</wp:posOffset>
            </wp:positionH>
            <wp:positionV relativeFrom="paragraph">
              <wp:posOffset>116205</wp:posOffset>
            </wp:positionV>
            <wp:extent cx="619125" cy="419100"/>
            <wp:effectExtent l="0" t="0" r="9525" b="0"/>
            <wp:wrapTight wrapText="bothSides">
              <wp:wrapPolygon edited="0">
                <wp:start x="0" y="0"/>
                <wp:lineTo x="0" y="20618"/>
                <wp:lineTo x="21268" y="20618"/>
                <wp:lineTo x="2126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1E07" w:rsidRPr="00786F01">
        <w:rPr>
          <w:rStyle w:val="Emphasis"/>
          <w:b w:val="0"/>
          <w:lang w:val="es-US"/>
        </w:rPr>
        <w:t>Una vez creada la máquina virtual la seleccionamos y damos clic en el botón de configuración</w:t>
      </w:r>
      <w:r>
        <w:rPr>
          <w:rStyle w:val="Emphasis"/>
          <w:lang w:val="es-US"/>
        </w:rPr>
        <w:t xml:space="preserve">. </w:t>
      </w:r>
      <w:r w:rsidRPr="00786F01">
        <w:rPr>
          <w:rStyle w:val="Emphasis"/>
          <w:b w:val="0"/>
          <w:lang w:val="es-US"/>
        </w:rPr>
        <w:t>Para agregar nuevas directivas.</w:t>
      </w:r>
    </w:p>
    <w:p w:rsidR="00701E07" w:rsidRDefault="00701E07">
      <w:pPr>
        <w:rPr>
          <w:rStyle w:val="Emphasis"/>
          <w:lang w:val="es-US"/>
        </w:rPr>
      </w:pPr>
    </w:p>
    <w:p w:rsidR="00786F01" w:rsidRPr="00786F01" w:rsidRDefault="00786F01">
      <w:pPr>
        <w:rPr>
          <w:rStyle w:val="Emphasis"/>
          <w:b w:val="0"/>
          <w:lang w:val="es-US"/>
        </w:rPr>
      </w:pPr>
      <w:r w:rsidRPr="00786F01">
        <w:rPr>
          <w:rStyle w:val="Emphasis"/>
          <w:b w:val="0"/>
          <w:lang w:val="es-US"/>
        </w:rPr>
        <w:t>Nos dirigimos a la opci</w:t>
      </w:r>
      <w:r>
        <w:rPr>
          <w:rStyle w:val="Emphasis"/>
          <w:b w:val="0"/>
          <w:lang w:val="es-US"/>
        </w:rPr>
        <w:t>ó</w:t>
      </w:r>
      <w:r w:rsidRPr="00786F01">
        <w:rPr>
          <w:rStyle w:val="Emphasis"/>
          <w:b w:val="0"/>
          <w:lang w:val="es-US"/>
        </w:rPr>
        <w:t xml:space="preserve">n </w:t>
      </w:r>
      <w:r w:rsidRPr="00786F01">
        <w:rPr>
          <w:rStyle w:val="Strong"/>
          <w:lang w:val="es-US"/>
        </w:rPr>
        <w:t>Sistema</w:t>
      </w:r>
      <w:r w:rsidRPr="00786F01">
        <w:rPr>
          <w:rStyle w:val="Emphasis"/>
          <w:b w:val="0"/>
          <w:lang w:val="es-US"/>
        </w:rPr>
        <w:t xml:space="preserve"> y en la pestaña </w:t>
      </w:r>
      <w:r w:rsidRPr="00786F01">
        <w:rPr>
          <w:rStyle w:val="Strong"/>
          <w:lang w:val="es-US"/>
        </w:rPr>
        <w:t>Procesador</w:t>
      </w:r>
      <w:r w:rsidRPr="00786F01">
        <w:rPr>
          <w:rStyle w:val="Emphasis"/>
          <w:b w:val="0"/>
          <w:lang w:val="es-US"/>
        </w:rPr>
        <w:t xml:space="preserve"> podemos aumentar la cantidad de procesadores y podemos tambien poder límites de ejecución</w:t>
      </w:r>
      <w:r>
        <w:rPr>
          <w:rStyle w:val="Emphasis"/>
          <w:b w:val="0"/>
          <w:lang w:val="es-US"/>
        </w:rPr>
        <w:t>.</w:t>
      </w:r>
    </w:p>
    <w:p w:rsidR="00701E07" w:rsidRDefault="00786F01">
      <w:pPr>
        <w:rPr>
          <w:rStyle w:val="Emphasis"/>
          <w:lang w:val="es-US"/>
        </w:rPr>
      </w:pPr>
      <w:r>
        <w:rPr>
          <w:rStyle w:val="Emphasis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3796871" cy="2800350"/>
            <wp:effectExtent l="0" t="0" r="0" b="0"/>
            <wp:wrapTight wrapText="bothSides">
              <wp:wrapPolygon edited="0">
                <wp:start x="0" y="0"/>
                <wp:lineTo x="0" y="21453"/>
                <wp:lineTo x="21459" y="21453"/>
                <wp:lineTo x="2145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"/>
                    <a:stretch/>
                  </pic:blipFill>
                  <pic:spPr bwMode="auto">
                    <a:xfrm>
                      <a:off x="0" y="0"/>
                      <a:ext cx="3796871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61AD" w:rsidRPr="00786F01" w:rsidRDefault="00786F01">
      <w:pPr>
        <w:rPr>
          <w:rStyle w:val="Emphasis"/>
          <w:b w:val="0"/>
          <w:lang w:val="es-US"/>
        </w:rPr>
      </w:pPr>
      <w:r w:rsidRPr="00786F01">
        <w:rPr>
          <w:rStyle w:val="Emphasis"/>
          <w:b w:val="0"/>
          <w:lang w:val="es-US"/>
        </w:rPr>
        <w:t>Procesador(es): 2</w:t>
      </w:r>
    </w:p>
    <w:p w:rsidR="007561AD" w:rsidRPr="00786F01" w:rsidRDefault="00786F01">
      <w:pPr>
        <w:rPr>
          <w:rStyle w:val="Emphasis"/>
          <w:b w:val="0"/>
          <w:lang w:val="es-US"/>
        </w:rPr>
      </w:pPr>
      <w:r w:rsidRPr="00786F01">
        <w:rPr>
          <w:rStyle w:val="Emphasis"/>
          <w:b w:val="0"/>
          <w:lang w:val="es-US"/>
        </w:rPr>
        <w:t>Límite de ejecuci</w:t>
      </w:r>
      <w:r>
        <w:rPr>
          <w:rStyle w:val="Emphasis"/>
          <w:b w:val="0"/>
          <w:lang w:val="es-US"/>
        </w:rPr>
        <w:t>ón: 100 %</w:t>
      </w:r>
    </w:p>
    <w:p w:rsidR="00786F01" w:rsidRDefault="00786F01">
      <w:pPr>
        <w:rPr>
          <w:rStyle w:val="Emphasis"/>
          <w:lang w:val="es-US"/>
        </w:rPr>
      </w:pPr>
    </w:p>
    <w:p w:rsidR="00786F01" w:rsidRDefault="00786F01">
      <w:pPr>
        <w:rPr>
          <w:rStyle w:val="Emphasis"/>
          <w:lang w:val="es-US"/>
        </w:rPr>
      </w:pPr>
    </w:p>
    <w:p w:rsidR="00786F01" w:rsidRDefault="00786F01">
      <w:pPr>
        <w:rPr>
          <w:rStyle w:val="Emphasis"/>
          <w:lang w:val="es-US"/>
        </w:rPr>
      </w:pPr>
    </w:p>
    <w:p w:rsidR="00786F01" w:rsidRDefault="00786F01">
      <w:pPr>
        <w:rPr>
          <w:rStyle w:val="Emphasis"/>
          <w:lang w:val="es-US"/>
        </w:rPr>
      </w:pPr>
    </w:p>
    <w:p w:rsidR="00786F01" w:rsidRDefault="00786F01">
      <w:pPr>
        <w:rPr>
          <w:rStyle w:val="Emphasis"/>
          <w:lang w:val="es-US"/>
        </w:rPr>
      </w:pPr>
    </w:p>
    <w:p w:rsidR="00786F01" w:rsidRDefault="00786F01">
      <w:pPr>
        <w:rPr>
          <w:rStyle w:val="Emphasis"/>
          <w:lang w:val="es-US"/>
        </w:rPr>
      </w:pPr>
    </w:p>
    <w:p w:rsidR="00786F01" w:rsidRDefault="00786F01">
      <w:pPr>
        <w:rPr>
          <w:rStyle w:val="Emphasis"/>
          <w:lang w:val="es-US"/>
        </w:rPr>
      </w:pPr>
    </w:p>
    <w:p w:rsidR="00786F01" w:rsidRDefault="00B817DD">
      <w:pPr>
        <w:rPr>
          <w:rStyle w:val="Emphasis"/>
          <w:lang w:val="es-US"/>
        </w:rPr>
      </w:pPr>
      <w:r>
        <w:rPr>
          <w:rStyle w:val="Emphasis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876675" cy="2856160"/>
            <wp:effectExtent l="0" t="0" r="0" b="1905"/>
            <wp:wrapTight wrapText="bothSides">
              <wp:wrapPolygon edited="0">
                <wp:start x="0" y="0"/>
                <wp:lineTo x="0" y="21470"/>
                <wp:lineTo x="21441" y="21470"/>
                <wp:lineTo x="2144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817DD" w:rsidRPr="00B817DD" w:rsidRDefault="00B817DD">
      <w:pPr>
        <w:rPr>
          <w:rStyle w:val="Emphasis"/>
          <w:b w:val="0"/>
          <w:lang w:val="es-US"/>
        </w:rPr>
      </w:pPr>
      <w:r w:rsidRPr="00B817DD">
        <w:rPr>
          <w:rStyle w:val="Emphasis"/>
          <w:b w:val="0"/>
          <w:lang w:val="es-US"/>
        </w:rPr>
        <w:t xml:space="preserve">Nos dirigimos a </w:t>
      </w:r>
      <w:r w:rsidRPr="00C23BEC">
        <w:rPr>
          <w:rStyle w:val="Strong"/>
          <w:iCs/>
          <w:lang w:val="es-US"/>
        </w:rPr>
        <w:t xml:space="preserve">RED </w:t>
      </w:r>
      <w:r w:rsidRPr="00B817DD">
        <w:rPr>
          <w:rStyle w:val="Emphasis"/>
          <w:b w:val="0"/>
          <w:lang w:val="es-US"/>
        </w:rPr>
        <w:t xml:space="preserve">y en la pestaña del primer </w:t>
      </w:r>
      <w:r w:rsidR="00C23BEC" w:rsidRPr="00C23BEC">
        <w:rPr>
          <w:rStyle w:val="Strong"/>
          <w:lang w:val="es-US"/>
        </w:rPr>
        <w:t xml:space="preserve">adaptador </w:t>
      </w:r>
      <w:r w:rsidRPr="00B817DD">
        <w:rPr>
          <w:rStyle w:val="Emphasis"/>
          <w:b w:val="0"/>
          <w:lang w:val="es-US"/>
        </w:rPr>
        <w:t>seleccionamos</w:t>
      </w:r>
      <w:r w:rsidR="00C23BEC">
        <w:rPr>
          <w:rStyle w:val="Emphasis"/>
          <w:b w:val="0"/>
          <w:lang w:val="es-US"/>
        </w:rPr>
        <w:t>:</w:t>
      </w:r>
      <w:r w:rsidRPr="00B817DD">
        <w:rPr>
          <w:rStyle w:val="Emphasis"/>
          <w:b w:val="0"/>
          <w:lang w:val="es-US"/>
        </w:rPr>
        <w:t xml:space="preserve"> </w:t>
      </w:r>
    </w:p>
    <w:p w:rsidR="00B817DD" w:rsidRPr="00B817DD" w:rsidRDefault="00B817DD">
      <w:pPr>
        <w:rPr>
          <w:rStyle w:val="Emphasis"/>
          <w:b w:val="0"/>
          <w:lang w:val="es-US"/>
        </w:rPr>
      </w:pPr>
      <w:r w:rsidRPr="00B817DD">
        <w:rPr>
          <w:rStyle w:val="Emphasis"/>
          <w:b w:val="0"/>
          <w:lang w:val="es-US"/>
        </w:rPr>
        <w:t>Conectado a: Adaptador puente</w:t>
      </w:r>
    </w:p>
    <w:p w:rsidR="00786F01" w:rsidRPr="00C23BEC" w:rsidRDefault="00C23BEC">
      <w:pPr>
        <w:rPr>
          <w:rStyle w:val="Emphasis"/>
          <w:b w:val="0"/>
          <w:lang w:val="es-US"/>
        </w:rPr>
      </w:pPr>
      <w:r w:rsidRPr="00C23BEC">
        <w:rPr>
          <w:rStyle w:val="Emphasis"/>
          <w:b w:val="0"/>
          <w:lang w:val="es-US"/>
        </w:rPr>
        <w:t xml:space="preserve">En caso de tener más de una interfaz de red en la opción </w:t>
      </w:r>
      <w:r w:rsidRPr="00C23BEC">
        <w:rPr>
          <w:rStyle w:val="Strong"/>
          <w:iCs/>
          <w:lang w:val="es-US"/>
        </w:rPr>
        <w:t>Nombre</w:t>
      </w:r>
      <w:r w:rsidRPr="00C23BEC">
        <w:rPr>
          <w:rStyle w:val="Emphasis"/>
          <w:b w:val="0"/>
          <w:lang w:val="es-US"/>
        </w:rPr>
        <w:t xml:space="preserve"> se debe escoger cual es la interfaz por la que se desea salir</w:t>
      </w:r>
      <w:r>
        <w:rPr>
          <w:rStyle w:val="Emphasis"/>
          <w:b w:val="0"/>
          <w:lang w:val="es-US"/>
        </w:rPr>
        <w:t>.</w:t>
      </w:r>
    </w:p>
    <w:p w:rsidR="00B817DD" w:rsidRDefault="00B817DD">
      <w:pPr>
        <w:rPr>
          <w:rStyle w:val="Emphasis"/>
          <w:lang w:val="es-US"/>
        </w:rPr>
      </w:pPr>
    </w:p>
    <w:p w:rsidR="00B817DD" w:rsidRDefault="00B817DD">
      <w:pPr>
        <w:rPr>
          <w:rStyle w:val="Emphasis"/>
          <w:lang w:val="es-US"/>
        </w:rPr>
      </w:pPr>
    </w:p>
    <w:p w:rsidR="00B817DD" w:rsidRPr="00C23BEC" w:rsidRDefault="00C23BEC">
      <w:pPr>
        <w:rPr>
          <w:rStyle w:val="Emphasis"/>
          <w:b w:val="0"/>
          <w:lang w:val="es-US"/>
        </w:rPr>
      </w:pPr>
      <w:r w:rsidRPr="00C23BEC">
        <w:rPr>
          <w:rStyle w:val="Emphasis"/>
          <w:b w:val="0"/>
          <w:lang w:val="es-US"/>
        </w:rPr>
        <w:t xml:space="preserve">Nos dirigimos a </w:t>
      </w:r>
      <w:r w:rsidRPr="00C23BEC">
        <w:rPr>
          <w:rStyle w:val="Strong"/>
          <w:iCs/>
          <w:lang w:val="es-US"/>
        </w:rPr>
        <w:t>almacenamiento</w:t>
      </w:r>
      <w:r w:rsidRPr="00C23BEC">
        <w:rPr>
          <w:rStyle w:val="Emphasis"/>
          <w:b w:val="0"/>
          <w:lang w:val="es-US"/>
        </w:rPr>
        <w:t xml:space="preserve">, y seleccionamos en </w:t>
      </w:r>
      <w:r w:rsidRPr="00C23BEC">
        <w:rPr>
          <w:rStyle w:val="Strong"/>
          <w:lang w:val="es-US"/>
        </w:rPr>
        <w:t>Controlador:</w:t>
      </w:r>
      <w:r w:rsidRPr="00C23BEC">
        <w:rPr>
          <w:rStyle w:val="Emphasis"/>
          <w:b w:val="0"/>
          <w:lang w:val="es-US"/>
        </w:rPr>
        <w:t xml:space="preserve"> IDE el lector de CD para agregar el disco instalador .ISO que anteriormente descargamos, en este caso </w:t>
      </w:r>
      <w:r w:rsidRPr="00C23BEC">
        <w:rPr>
          <w:rStyle w:val="Emphasis"/>
          <w:b w:val="0"/>
          <w:lang w:val="es-US"/>
        </w:rPr>
        <w:lastRenderedPageBreak/>
        <w:t>“Ubuntu-20.04.3-live-server-amd64.iso”</w:t>
      </w:r>
      <w:r>
        <w:rPr>
          <w:rStyle w:val="Emphasis"/>
          <w:b w:val="0"/>
          <w:lang w:val="es-US"/>
        </w:rPr>
        <w:t xml:space="preserve">, para ello damos clic en el disquito a la derecha de Unidad óptica. </w:t>
      </w:r>
      <w:r w:rsidR="00F56335">
        <w:rPr>
          <w:rStyle w:val="BalloonTextChar"/>
          <w:noProof/>
        </w:rPr>
        <w:drawing>
          <wp:inline distT="0" distB="0" distL="0" distR="0" wp14:anchorId="1701E7CB" wp14:editId="3F2605BA">
            <wp:extent cx="209550" cy="17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3" t="18568" r="20386" b="76657"/>
                    <a:stretch/>
                  </pic:blipFill>
                  <pic:spPr bwMode="auto"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BEC" w:rsidRDefault="00C23BEC">
      <w:pPr>
        <w:rPr>
          <w:rStyle w:val="Emphasis"/>
          <w:lang w:val="es-US"/>
        </w:rPr>
      </w:pPr>
      <w:r>
        <w:rPr>
          <w:rStyle w:val="Emphasis"/>
          <w:noProof/>
        </w:rPr>
        <w:drawing>
          <wp:inline distT="0" distB="0" distL="0" distR="0">
            <wp:extent cx="5934075" cy="3590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335" w:rsidRDefault="00F56335">
      <w:pPr>
        <w:rPr>
          <w:rStyle w:val="Emphasis"/>
          <w:lang w:val="es-US"/>
        </w:rPr>
      </w:pPr>
    </w:p>
    <w:p w:rsidR="00B817DD" w:rsidRPr="00C23BEC" w:rsidRDefault="00C23BEC">
      <w:pPr>
        <w:rPr>
          <w:rStyle w:val="Emphasis"/>
          <w:b w:val="0"/>
          <w:lang w:val="es-US"/>
        </w:rPr>
      </w:pPr>
      <w:r w:rsidRPr="00C23BEC">
        <w:rPr>
          <w:rStyle w:val="Emphasis"/>
          <w:b w:val="0"/>
          <w:lang w:val="es-US"/>
        </w:rPr>
        <w:t xml:space="preserve">Una vez terminado, damos clic en aceptar y nos dirigimos al botón </w:t>
      </w:r>
      <w:r w:rsidRPr="00C23BEC">
        <w:rPr>
          <w:rStyle w:val="Strong"/>
          <w:lang w:val="es-US"/>
        </w:rPr>
        <w:t>Iniciar</w:t>
      </w:r>
      <w:r>
        <w:rPr>
          <w:rStyle w:val="Emphasis"/>
          <w:lang w:val="es-US"/>
        </w:rPr>
        <w:t xml:space="preserve"> </w:t>
      </w:r>
      <w:r>
        <w:rPr>
          <w:rStyle w:val="Emphasis"/>
          <w:noProof/>
        </w:rPr>
        <w:drawing>
          <wp:inline distT="0" distB="0" distL="0" distR="0">
            <wp:extent cx="514350" cy="390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mphasis"/>
          <w:lang w:val="es-US"/>
        </w:rPr>
        <w:t xml:space="preserve"> </w:t>
      </w:r>
      <w:r w:rsidRPr="00C23BEC">
        <w:rPr>
          <w:rStyle w:val="Emphasis"/>
          <w:b w:val="0"/>
          <w:lang w:val="es-US"/>
        </w:rPr>
        <w:t xml:space="preserve">para </w:t>
      </w:r>
      <w:r>
        <w:rPr>
          <w:rStyle w:val="Emphasis"/>
          <w:b w:val="0"/>
          <w:lang w:val="es-US"/>
        </w:rPr>
        <w:t>arrancar la máquina virtual.</w:t>
      </w:r>
    </w:p>
    <w:p w:rsidR="004C3421" w:rsidRDefault="004C3421">
      <w:pPr>
        <w:rPr>
          <w:rStyle w:val="Emphasis"/>
          <w:b w:val="0"/>
          <w:lang w:val="es-US"/>
        </w:rPr>
      </w:pPr>
    </w:p>
    <w:p w:rsidR="005C6D45" w:rsidRPr="00650933" w:rsidRDefault="006E6AE7" w:rsidP="000F00E7">
      <w:pPr>
        <w:pStyle w:val="Heading1"/>
        <w:rPr>
          <w:lang w:val="es-US"/>
        </w:rPr>
      </w:pPr>
      <w:r>
        <w:rPr>
          <w:lang w:val="es-US"/>
        </w:rPr>
        <w:lastRenderedPageBreak/>
        <w:t>Instalación de Ubuntu 20.04</w:t>
      </w:r>
    </w:p>
    <w:p w:rsidR="006E6AE7" w:rsidRDefault="006E6AE7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2295525</wp:posOffset>
            </wp:positionH>
            <wp:positionV relativeFrom="paragraph">
              <wp:posOffset>214630</wp:posOffset>
            </wp:positionV>
            <wp:extent cx="3933825" cy="2583815"/>
            <wp:effectExtent l="0" t="0" r="9525" b="6985"/>
            <wp:wrapTight wrapText="bothSides">
              <wp:wrapPolygon edited="0">
                <wp:start x="0" y="0"/>
                <wp:lineTo x="0" y="21499"/>
                <wp:lineTo x="21548" y="21499"/>
                <wp:lineTo x="2154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AE7">
        <w:rPr>
          <w:lang w:val="es-US"/>
        </w:rPr>
        <w:t xml:space="preserve">Al </w:t>
      </w:r>
      <w:r>
        <w:rPr>
          <w:lang w:val="es-US"/>
        </w:rPr>
        <w:t xml:space="preserve">encender la máquina virtual comienza el proceso de instalación de Ubuntu, al llegar a este momento que se hallan cargado los archivos podemos escoger el idioma </w:t>
      </w:r>
    </w:p>
    <w:p w:rsidR="006E6AE7" w:rsidRPr="006E6AE7" w:rsidRDefault="006E6AE7">
      <w:pPr>
        <w:rPr>
          <w:rStyle w:val="Strong"/>
          <w:lang w:val="es-US"/>
        </w:rPr>
      </w:pPr>
      <w:r>
        <w:rPr>
          <w:lang w:val="es-US"/>
        </w:rPr>
        <w:t>Corriendo con el cursor hacia abajo escogemos “</w:t>
      </w:r>
      <w:r w:rsidRPr="006E6AE7">
        <w:rPr>
          <w:rStyle w:val="Strong"/>
          <w:lang w:val="es-US"/>
        </w:rPr>
        <w:t>Español</w:t>
      </w:r>
      <w:r>
        <w:rPr>
          <w:lang w:val="es-US"/>
        </w:rPr>
        <w:t xml:space="preserve">” y damos </w:t>
      </w:r>
      <w:proofErr w:type="spellStart"/>
      <w:r>
        <w:rPr>
          <w:lang w:val="es-US"/>
        </w:rPr>
        <w:t>Enter</w:t>
      </w:r>
      <w:proofErr w:type="spellEnd"/>
      <w:r>
        <w:rPr>
          <w:lang w:val="es-US"/>
        </w:rPr>
        <w:t xml:space="preserve"> en la opción </w:t>
      </w:r>
      <w:r w:rsidRPr="006E6AE7">
        <w:rPr>
          <w:rStyle w:val="Strong"/>
          <w:lang w:val="es-US"/>
        </w:rPr>
        <w:t>Hecho.</w:t>
      </w:r>
    </w:p>
    <w:p w:rsidR="006E6AE7" w:rsidRDefault="006E6AE7">
      <w:pPr>
        <w:rPr>
          <w:rStyle w:val="Strong"/>
          <w:lang w:val="es-US"/>
        </w:rPr>
      </w:pPr>
    </w:p>
    <w:p w:rsidR="006E6AE7" w:rsidRPr="006E6AE7" w:rsidRDefault="006E6AE7">
      <w:pPr>
        <w:rPr>
          <w:lang w:val="es-US"/>
        </w:rPr>
      </w:pPr>
    </w:p>
    <w:p w:rsidR="006E6AE7" w:rsidRPr="006E6AE7" w:rsidRDefault="006E6AE7">
      <w:pPr>
        <w:rPr>
          <w:lang w:val="es-US"/>
        </w:rPr>
      </w:pPr>
    </w:p>
    <w:p w:rsidR="006E6AE7" w:rsidRDefault="006E6AE7">
      <w:pPr>
        <w:rPr>
          <w:lang w:val="es-US"/>
        </w:rPr>
      </w:pPr>
    </w:p>
    <w:p w:rsidR="006E6AE7" w:rsidRDefault="006E6AE7">
      <w:pPr>
        <w:rPr>
          <w:lang w:val="es-US"/>
        </w:rPr>
      </w:pPr>
    </w:p>
    <w:p w:rsidR="006E6AE7" w:rsidRDefault="006E6AE7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2314575</wp:posOffset>
            </wp:positionH>
            <wp:positionV relativeFrom="paragraph">
              <wp:posOffset>113665</wp:posOffset>
            </wp:positionV>
            <wp:extent cx="3942080" cy="2910840"/>
            <wp:effectExtent l="0" t="0" r="1270" b="3810"/>
            <wp:wrapTight wrapText="bothSides">
              <wp:wrapPolygon edited="0">
                <wp:start x="0" y="0"/>
                <wp:lineTo x="0" y="21487"/>
                <wp:lineTo x="21503" y="21487"/>
                <wp:lineTo x="2150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6AE7" w:rsidRDefault="006E6AE7">
      <w:pPr>
        <w:rPr>
          <w:lang w:val="es-US"/>
        </w:rPr>
      </w:pPr>
      <w:r>
        <w:rPr>
          <w:lang w:val="es-US"/>
        </w:rPr>
        <w:t>Escogemos la distribución de teclado, en mi caso Estados Unidos</w:t>
      </w:r>
      <w:r w:rsidR="00C574E0">
        <w:rPr>
          <w:lang w:val="es-US"/>
        </w:rPr>
        <w:t>.</w:t>
      </w:r>
    </w:p>
    <w:p w:rsidR="00C574E0" w:rsidRDefault="00C574E0">
      <w:pPr>
        <w:rPr>
          <w:lang w:val="es-US"/>
        </w:rPr>
      </w:pPr>
      <w:r>
        <w:rPr>
          <w:lang w:val="es-US"/>
        </w:rPr>
        <w:t xml:space="preserve">Damos </w:t>
      </w:r>
      <w:proofErr w:type="spellStart"/>
      <w:r>
        <w:rPr>
          <w:lang w:val="es-US"/>
        </w:rPr>
        <w:t>Enter</w:t>
      </w:r>
      <w:proofErr w:type="spellEnd"/>
      <w:r>
        <w:rPr>
          <w:lang w:val="es-US"/>
        </w:rPr>
        <w:t xml:space="preserve"> en </w:t>
      </w:r>
      <w:r w:rsidRPr="00CC57E7">
        <w:rPr>
          <w:rStyle w:val="Strong"/>
          <w:iCs/>
          <w:lang w:val="es-US"/>
        </w:rPr>
        <w:t>Hecho.</w:t>
      </w:r>
    </w:p>
    <w:p w:rsidR="00C574E0" w:rsidRDefault="00C574E0">
      <w:pPr>
        <w:rPr>
          <w:lang w:val="es-US"/>
        </w:rPr>
      </w:pPr>
    </w:p>
    <w:p w:rsidR="00C574E0" w:rsidRDefault="00C574E0">
      <w:pPr>
        <w:rPr>
          <w:lang w:val="es-US"/>
        </w:rPr>
      </w:pPr>
    </w:p>
    <w:p w:rsidR="00C574E0" w:rsidRDefault="00C574E0">
      <w:pPr>
        <w:rPr>
          <w:lang w:val="es-US"/>
        </w:rPr>
      </w:pPr>
    </w:p>
    <w:p w:rsidR="00C574E0" w:rsidRDefault="00C574E0">
      <w:pPr>
        <w:rPr>
          <w:lang w:val="es-US"/>
        </w:rPr>
      </w:pPr>
    </w:p>
    <w:p w:rsidR="00C574E0" w:rsidRDefault="00C574E0">
      <w:pPr>
        <w:rPr>
          <w:lang w:val="es-US"/>
        </w:rPr>
      </w:pPr>
    </w:p>
    <w:p w:rsidR="00C574E0" w:rsidRDefault="00C574E0">
      <w:pPr>
        <w:rPr>
          <w:lang w:val="es-US"/>
        </w:rPr>
      </w:pPr>
    </w:p>
    <w:p w:rsidR="00C574E0" w:rsidRDefault="00C574E0">
      <w:pPr>
        <w:rPr>
          <w:lang w:val="es-US"/>
        </w:rPr>
      </w:pPr>
    </w:p>
    <w:p w:rsidR="00C574E0" w:rsidRDefault="00C574E0">
      <w:pPr>
        <w:rPr>
          <w:lang w:val="es-US"/>
        </w:rPr>
      </w:pPr>
    </w:p>
    <w:p w:rsidR="00950270" w:rsidRDefault="00950270">
      <w:pPr>
        <w:rPr>
          <w:lang w:val="es-US"/>
        </w:rPr>
      </w:pPr>
    </w:p>
    <w:p w:rsidR="00950270" w:rsidRDefault="00950270">
      <w:pPr>
        <w:rPr>
          <w:lang w:val="es-US"/>
        </w:rPr>
      </w:pPr>
    </w:p>
    <w:p w:rsidR="006E6AE7" w:rsidRDefault="00E66C51">
      <w:pPr>
        <w:rPr>
          <w:lang w:val="es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514350</wp:posOffset>
                </wp:positionV>
                <wp:extent cx="2409825" cy="685800"/>
                <wp:effectExtent l="0" t="0" r="4762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9825" cy="685800"/>
                        </a:xfrm>
                        <a:prstGeom prst="bentConnector3">
                          <a:avLst>
                            <a:gd name="adj1" fmla="val 891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2B1E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Arrow Connector 9" o:spid="_x0000_s1026" type="#_x0000_t34" style="position:absolute;margin-left:121.5pt;margin-top:40.5pt;width:189.75pt;height:5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" adj="19252" strokecolor="#5b9bd5 [3204]" strokeweight=".5pt">
                <v:stroke endarrow="block"/>
              </v:shape>
            </w:pict>
          </mc:Fallback>
        </mc:AlternateContent>
      </w:r>
      <w:r w:rsidR="00950270">
        <w:rPr>
          <w:lang w:val="es-US"/>
        </w:rPr>
        <w:t>Una vez estando en la configuración de la red seleccionamos con el cursor la interfaz de red para colocarle una IP est</w:t>
      </w:r>
      <w:r w:rsidR="00B835EE">
        <w:rPr>
          <w:lang w:val="es-US"/>
        </w:rPr>
        <w:t xml:space="preserve">ática, para ellos damos </w:t>
      </w:r>
      <w:proofErr w:type="spellStart"/>
      <w:r w:rsidR="00B835EE">
        <w:rPr>
          <w:lang w:val="es-US"/>
        </w:rPr>
        <w:t>E</w:t>
      </w:r>
      <w:r w:rsidR="00950270">
        <w:rPr>
          <w:lang w:val="es-US"/>
        </w:rPr>
        <w:t>nter</w:t>
      </w:r>
      <w:proofErr w:type="spellEnd"/>
      <w:r w:rsidR="00950270">
        <w:rPr>
          <w:lang w:val="es-US"/>
        </w:rPr>
        <w:t xml:space="preserve"> y se abrir</w:t>
      </w:r>
      <w:r w:rsidR="00B835EE">
        <w:rPr>
          <w:lang w:val="es-US"/>
        </w:rPr>
        <w:t>á</w:t>
      </w:r>
      <w:r w:rsidR="00950270">
        <w:rPr>
          <w:lang w:val="es-US"/>
        </w:rPr>
        <w:t xml:space="preserve"> un nuevo recuadro seleccionamos </w:t>
      </w:r>
      <w:proofErr w:type="spellStart"/>
      <w:r w:rsidR="00950270" w:rsidRPr="00E66C51">
        <w:rPr>
          <w:rStyle w:val="Strong"/>
          <w:iCs/>
          <w:lang w:val="es-US"/>
        </w:rPr>
        <w:t>Edit</w:t>
      </w:r>
      <w:proofErr w:type="spellEnd"/>
      <w:r w:rsidR="00950270" w:rsidRPr="00E66C51">
        <w:rPr>
          <w:rStyle w:val="Strong"/>
          <w:iCs/>
          <w:lang w:val="es-US"/>
        </w:rPr>
        <w:t xml:space="preserve"> IPv4</w:t>
      </w:r>
      <w:r w:rsidR="00950270">
        <w:rPr>
          <w:lang w:val="es-US"/>
        </w:rPr>
        <w:t>.</w:t>
      </w:r>
    </w:p>
    <w:p w:rsidR="00950270" w:rsidRDefault="00950270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1495425</wp:posOffset>
            </wp:positionH>
            <wp:positionV relativeFrom="paragraph">
              <wp:posOffset>113030</wp:posOffset>
            </wp:positionV>
            <wp:extent cx="411480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500" y="21278"/>
                <wp:lineTo x="2150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E6AE7" w:rsidRDefault="00A52FCD">
      <w:pPr>
        <w:rPr>
          <w:lang w:val="es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267970</wp:posOffset>
                </wp:positionV>
                <wp:extent cx="800100" cy="1524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81EB4" id="Rectangle 6" o:spid="_x0000_s1026" style="position:absolute;margin-left:312.75pt;margin-top:21.1pt;width:63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" filled="f" strokecolor="white [3212]" strokeweight="1pt"/>
            </w:pict>
          </mc:Fallback>
        </mc:AlternateContent>
      </w:r>
    </w:p>
    <w:p w:rsidR="006E6AE7" w:rsidRPr="006E6AE7" w:rsidRDefault="006E6AE7">
      <w:pPr>
        <w:rPr>
          <w:lang w:val="es-US"/>
        </w:rPr>
      </w:pPr>
    </w:p>
    <w:p w:rsidR="006E6AE7" w:rsidRDefault="006E6AE7">
      <w:pPr>
        <w:rPr>
          <w:lang w:val="es-US"/>
        </w:rPr>
      </w:pPr>
    </w:p>
    <w:p w:rsidR="006E6AE7" w:rsidRDefault="006E6AE7">
      <w:pPr>
        <w:rPr>
          <w:lang w:val="es-US"/>
        </w:rPr>
      </w:pPr>
    </w:p>
    <w:p w:rsidR="006E6AE7" w:rsidRDefault="00950270">
      <w:pPr>
        <w:rPr>
          <w:lang w:val="es-US"/>
        </w:rPr>
      </w:pPr>
      <w:r>
        <w:rPr>
          <w:lang w:val="es-US"/>
        </w:rPr>
        <w:t xml:space="preserve">Al seleccionar </w:t>
      </w:r>
      <w:proofErr w:type="spellStart"/>
      <w:r>
        <w:rPr>
          <w:lang w:val="es-US"/>
        </w:rPr>
        <w:t>Edit</w:t>
      </w:r>
      <w:proofErr w:type="spellEnd"/>
      <w:r>
        <w:rPr>
          <w:lang w:val="es-US"/>
        </w:rPr>
        <w:t xml:space="preserve"> IPv4 nos mostrará la siguiente ventana donde seleccionamos el modo </w:t>
      </w:r>
      <w:r w:rsidRPr="00CC57E7">
        <w:rPr>
          <w:rStyle w:val="Strong"/>
          <w:iCs/>
          <w:lang w:val="es-US"/>
        </w:rPr>
        <w:t>manual.</w:t>
      </w:r>
    </w:p>
    <w:p w:rsidR="006E6AE7" w:rsidRDefault="00950270">
      <w:pPr>
        <w:rPr>
          <w:lang w:val="es-US"/>
        </w:rPr>
      </w:pPr>
      <w:r>
        <w:rPr>
          <w:noProof/>
        </w:rPr>
        <w:drawing>
          <wp:inline distT="0" distB="0" distL="0" distR="0">
            <wp:extent cx="5010150" cy="1276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AE7" w:rsidRDefault="006E6AE7">
      <w:pPr>
        <w:rPr>
          <w:lang w:val="es-US"/>
        </w:rPr>
      </w:pPr>
    </w:p>
    <w:p w:rsidR="00950270" w:rsidRDefault="00950270">
      <w:pPr>
        <w:rPr>
          <w:lang w:val="es-US"/>
        </w:rPr>
      </w:pPr>
      <w:r>
        <w:rPr>
          <w:lang w:val="es-US"/>
        </w:rPr>
        <w:t xml:space="preserve">Donde </w:t>
      </w:r>
      <w:r w:rsidR="00760FE7">
        <w:rPr>
          <w:lang w:val="es-US"/>
        </w:rPr>
        <w:t xml:space="preserve">colocaremos la red y el IP estático del nuestra nueva </w:t>
      </w:r>
      <w:r w:rsidR="00042328">
        <w:rPr>
          <w:lang w:val="es-US"/>
        </w:rPr>
        <w:t>máquina</w:t>
      </w:r>
      <w:r w:rsidR="00760FE7">
        <w:rPr>
          <w:lang w:val="es-US"/>
        </w:rPr>
        <w:t xml:space="preserve"> virtual</w:t>
      </w:r>
      <w:r w:rsidR="00042328">
        <w:rPr>
          <w:lang w:val="es-US"/>
        </w:rPr>
        <w:t xml:space="preserve"> y damos clic en guardar.</w:t>
      </w:r>
    </w:p>
    <w:p w:rsidR="00950270" w:rsidRDefault="00950270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93345</wp:posOffset>
            </wp:positionV>
            <wp:extent cx="4171950" cy="2714570"/>
            <wp:effectExtent l="0" t="0" r="0" b="0"/>
            <wp:wrapTight wrapText="bothSides">
              <wp:wrapPolygon edited="0">
                <wp:start x="0" y="0"/>
                <wp:lineTo x="0" y="21378"/>
                <wp:lineTo x="21501" y="21378"/>
                <wp:lineTo x="2150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50270" w:rsidRDefault="00950270">
      <w:pPr>
        <w:rPr>
          <w:lang w:val="es-US"/>
        </w:rPr>
      </w:pPr>
    </w:p>
    <w:p w:rsidR="00950270" w:rsidRDefault="00950270">
      <w:pPr>
        <w:rPr>
          <w:lang w:val="es-US"/>
        </w:rPr>
      </w:pPr>
    </w:p>
    <w:p w:rsidR="00950270" w:rsidRDefault="00950270">
      <w:pPr>
        <w:rPr>
          <w:lang w:val="es-US"/>
        </w:rPr>
      </w:pPr>
    </w:p>
    <w:p w:rsidR="00950270" w:rsidRDefault="00950270">
      <w:pPr>
        <w:rPr>
          <w:lang w:val="es-US"/>
        </w:rPr>
      </w:pPr>
    </w:p>
    <w:p w:rsidR="00950270" w:rsidRDefault="00950270">
      <w:pPr>
        <w:rPr>
          <w:lang w:val="es-US"/>
        </w:rPr>
      </w:pPr>
    </w:p>
    <w:p w:rsidR="00950270" w:rsidRDefault="00950270">
      <w:pPr>
        <w:rPr>
          <w:lang w:val="es-US"/>
        </w:rPr>
      </w:pPr>
    </w:p>
    <w:p w:rsidR="00713586" w:rsidRDefault="00713586">
      <w:pPr>
        <w:rPr>
          <w:lang w:val="es-US"/>
        </w:rPr>
      </w:pPr>
    </w:p>
    <w:p w:rsidR="00713586" w:rsidRDefault="00713586">
      <w:pPr>
        <w:rPr>
          <w:lang w:val="es-US"/>
        </w:rPr>
      </w:pPr>
    </w:p>
    <w:p w:rsidR="006E6AE7" w:rsidRDefault="006E6AE7">
      <w:pPr>
        <w:rPr>
          <w:lang w:val="es-US"/>
        </w:rPr>
      </w:pPr>
    </w:p>
    <w:p w:rsidR="00082E48" w:rsidRDefault="00082E48">
      <w:pPr>
        <w:rPr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0</wp:posOffset>
            </wp:positionV>
            <wp:extent cx="3788410" cy="3162300"/>
            <wp:effectExtent l="0" t="0" r="2540" b="0"/>
            <wp:wrapTight wrapText="bothSides">
              <wp:wrapPolygon edited="0">
                <wp:start x="0" y="0"/>
                <wp:lineTo x="0" y="21470"/>
                <wp:lineTo x="21506" y="21470"/>
                <wp:lineTo x="2150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US"/>
        </w:rPr>
        <w:t xml:space="preserve">Seguimos adelante sin seleccionar ningún IP y damos </w:t>
      </w:r>
      <w:proofErr w:type="spellStart"/>
      <w:r>
        <w:rPr>
          <w:lang w:val="es-US"/>
        </w:rPr>
        <w:t>Enter</w:t>
      </w:r>
      <w:proofErr w:type="spellEnd"/>
      <w:r>
        <w:rPr>
          <w:lang w:val="es-US"/>
        </w:rPr>
        <w:t xml:space="preserve"> en </w:t>
      </w:r>
      <w:r w:rsidRPr="00CC57E7">
        <w:rPr>
          <w:rStyle w:val="Strong"/>
          <w:iCs/>
          <w:lang w:val="es-US"/>
        </w:rPr>
        <w:t>Hecho.</w:t>
      </w: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184785</wp:posOffset>
            </wp:positionV>
            <wp:extent cx="3788410" cy="3161665"/>
            <wp:effectExtent l="0" t="0" r="2540" b="635"/>
            <wp:wrapTight wrapText="bothSides">
              <wp:wrapPolygon edited="0">
                <wp:start x="0" y="0"/>
                <wp:lineTo x="0" y="21474"/>
                <wp:lineTo x="21506" y="21474"/>
                <wp:lineTo x="21506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E48" w:rsidRDefault="00082E48">
      <w:pPr>
        <w:rPr>
          <w:lang w:val="es-US"/>
        </w:rPr>
      </w:pPr>
      <w:r>
        <w:rPr>
          <w:lang w:val="es-US"/>
        </w:rPr>
        <w:t xml:space="preserve">Seguimos adelante ya que automáticamente nos muestra el </w:t>
      </w:r>
      <w:proofErr w:type="spellStart"/>
      <w:r>
        <w:rPr>
          <w:lang w:val="es-US"/>
        </w:rPr>
        <w:t>mirror</w:t>
      </w:r>
      <w:proofErr w:type="spellEnd"/>
      <w:r>
        <w:rPr>
          <w:lang w:val="es-US"/>
        </w:rPr>
        <w:t xml:space="preserve"> asignado para nuestra localidad. </w:t>
      </w:r>
    </w:p>
    <w:p w:rsidR="00082E48" w:rsidRDefault="00082E48">
      <w:pPr>
        <w:rPr>
          <w:lang w:val="es-US"/>
        </w:rPr>
      </w:pPr>
      <w:r>
        <w:rPr>
          <w:lang w:val="es-US"/>
        </w:rPr>
        <w:t xml:space="preserve">Damos </w:t>
      </w:r>
      <w:proofErr w:type="spellStart"/>
      <w:r>
        <w:rPr>
          <w:lang w:val="es-US"/>
        </w:rPr>
        <w:t>Enter</w:t>
      </w:r>
      <w:proofErr w:type="spellEnd"/>
      <w:r>
        <w:rPr>
          <w:lang w:val="es-US"/>
        </w:rPr>
        <w:t xml:space="preserve"> en </w:t>
      </w:r>
      <w:r w:rsidRPr="00CC57E7">
        <w:rPr>
          <w:rStyle w:val="Strong"/>
          <w:iCs/>
          <w:lang w:val="es-US"/>
        </w:rPr>
        <w:t>Hecho</w:t>
      </w:r>
      <w:r>
        <w:rPr>
          <w:lang w:val="es-US"/>
        </w:rPr>
        <w:t>.</w:t>
      </w: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705225" cy="3117377"/>
            <wp:effectExtent l="0" t="0" r="0" b="6985"/>
            <wp:wrapTight wrapText="bothSides">
              <wp:wrapPolygon edited="0">
                <wp:start x="0" y="0"/>
                <wp:lineTo x="0" y="21516"/>
                <wp:lineTo x="21433" y="21516"/>
                <wp:lineTo x="2143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1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US"/>
        </w:rPr>
        <w:t xml:space="preserve">Automáticamente está seleccionado el disco duro del </w:t>
      </w:r>
      <w:proofErr w:type="spellStart"/>
      <w:r>
        <w:rPr>
          <w:lang w:val="es-US"/>
        </w:rPr>
        <w:t>VirtualBox</w:t>
      </w:r>
      <w:proofErr w:type="spellEnd"/>
      <w:r>
        <w:rPr>
          <w:lang w:val="es-US"/>
        </w:rPr>
        <w:t xml:space="preserve">, solamente debemos dar </w:t>
      </w:r>
      <w:proofErr w:type="spellStart"/>
      <w:r>
        <w:rPr>
          <w:lang w:val="es-US"/>
        </w:rPr>
        <w:t>Enter</w:t>
      </w:r>
      <w:proofErr w:type="spellEnd"/>
      <w:r>
        <w:rPr>
          <w:lang w:val="es-US"/>
        </w:rPr>
        <w:t xml:space="preserve"> en </w:t>
      </w:r>
      <w:r w:rsidRPr="00CC57E7">
        <w:rPr>
          <w:rStyle w:val="Strong"/>
          <w:iCs/>
          <w:lang w:val="es-US"/>
        </w:rPr>
        <w:t>Hecho.</w:t>
      </w: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7F4102" w:rsidRDefault="00B835EE" w:rsidP="007F4102">
      <w:pPr>
        <w:rPr>
          <w:lang w:val="es-US"/>
        </w:rPr>
      </w:pPr>
      <w:r>
        <w:rPr>
          <w:lang w:val="es-US"/>
        </w:rPr>
        <w:t>De esta forma nos quedarán las particiones en la máquina virtual la cual Ubuntu te lo configura automáticamente lo cual está correcto.</w:t>
      </w:r>
      <w:r w:rsidR="007F4102" w:rsidRPr="007F4102">
        <w:rPr>
          <w:lang w:val="es-US"/>
        </w:rPr>
        <w:t xml:space="preserve"> </w:t>
      </w:r>
      <w:r w:rsidR="007F4102">
        <w:rPr>
          <w:lang w:val="es-US"/>
        </w:rPr>
        <w:t xml:space="preserve">Damos </w:t>
      </w:r>
      <w:proofErr w:type="spellStart"/>
      <w:r w:rsidR="007F4102">
        <w:rPr>
          <w:lang w:val="es-US"/>
        </w:rPr>
        <w:t>Enter</w:t>
      </w:r>
      <w:proofErr w:type="spellEnd"/>
      <w:r w:rsidR="007F4102">
        <w:rPr>
          <w:lang w:val="es-US"/>
        </w:rPr>
        <w:t xml:space="preserve"> en </w:t>
      </w:r>
      <w:r w:rsidR="007F4102" w:rsidRPr="00CC57E7">
        <w:rPr>
          <w:rStyle w:val="Strong"/>
          <w:iCs/>
          <w:lang w:val="es-US"/>
        </w:rPr>
        <w:t>Hecho</w:t>
      </w:r>
    </w:p>
    <w:p w:rsidR="00082E48" w:rsidRDefault="00082E48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3929380" cy="3286125"/>
            <wp:effectExtent l="0" t="0" r="0" b="0"/>
            <wp:wrapTight wrapText="bothSides">
              <wp:wrapPolygon edited="0">
                <wp:start x="0" y="0"/>
                <wp:lineTo x="0" y="21412"/>
                <wp:lineTo x="21467" y="21412"/>
                <wp:lineTo x="21467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10" cy="328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082E48" w:rsidRDefault="00082E48">
      <w:pPr>
        <w:rPr>
          <w:lang w:val="es-US"/>
        </w:rPr>
      </w:pPr>
    </w:p>
    <w:p w:rsidR="0015499C" w:rsidRDefault="00B835EE">
      <w:pPr>
        <w:rPr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114300</wp:posOffset>
            </wp:positionV>
            <wp:extent cx="3486150" cy="2914650"/>
            <wp:effectExtent l="0" t="0" r="0" b="0"/>
            <wp:wrapTight wrapText="bothSides">
              <wp:wrapPolygon edited="0">
                <wp:start x="0" y="0"/>
                <wp:lineTo x="0" y="21459"/>
                <wp:lineTo x="21482" y="21459"/>
                <wp:lineTo x="2148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E48" w:rsidRDefault="00B835EE">
      <w:pPr>
        <w:rPr>
          <w:lang w:val="es-US"/>
        </w:rPr>
      </w:pPr>
      <w:r>
        <w:rPr>
          <w:lang w:val="es-US"/>
        </w:rPr>
        <w:t>Una vez llegado a este paso, colocaremos los datos de la máquina virtual y del usuario.</w:t>
      </w:r>
    </w:p>
    <w:p w:rsidR="00B835EE" w:rsidRDefault="002A7E47">
      <w:pPr>
        <w:rPr>
          <w:lang w:val="es-US"/>
        </w:rPr>
      </w:pPr>
      <w:r>
        <w:rPr>
          <w:lang w:val="es-US"/>
        </w:rPr>
        <w:t xml:space="preserve">Su </w:t>
      </w:r>
      <w:proofErr w:type="gramStart"/>
      <w:r>
        <w:rPr>
          <w:lang w:val="es-US"/>
        </w:rPr>
        <w:t>n</w:t>
      </w:r>
      <w:r w:rsidR="00B835EE">
        <w:rPr>
          <w:lang w:val="es-US"/>
        </w:rPr>
        <w:t>ombre :</w:t>
      </w:r>
      <w:proofErr w:type="gramEnd"/>
      <w:r w:rsidR="00B835EE">
        <w:rPr>
          <w:lang w:val="es-US"/>
        </w:rPr>
        <w:t xml:space="preserve"> </w:t>
      </w:r>
      <w:proofErr w:type="spellStart"/>
      <w:r w:rsidR="00B835EE">
        <w:rPr>
          <w:lang w:val="es-US"/>
        </w:rPr>
        <w:t>Meganet</w:t>
      </w:r>
      <w:proofErr w:type="spellEnd"/>
    </w:p>
    <w:p w:rsidR="00082E48" w:rsidRDefault="00B835EE">
      <w:pPr>
        <w:rPr>
          <w:lang w:val="es-US"/>
        </w:rPr>
      </w:pPr>
      <w:r>
        <w:rPr>
          <w:lang w:val="es-US"/>
        </w:rPr>
        <w:t xml:space="preserve">El nombre del servidor: </w:t>
      </w:r>
      <w:proofErr w:type="spellStart"/>
      <w:r>
        <w:rPr>
          <w:lang w:val="es-US"/>
        </w:rPr>
        <w:t>Meganet</w:t>
      </w:r>
      <w:proofErr w:type="spellEnd"/>
    </w:p>
    <w:p w:rsidR="00082E48" w:rsidRDefault="00B835EE">
      <w:pPr>
        <w:rPr>
          <w:lang w:val="es-US"/>
        </w:rPr>
      </w:pPr>
      <w:r>
        <w:rPr>
          <w:lang w:val="es-US"/>
        </w:rPr>
        <w:t xml:space="preserve">Usuario: </w:t>
      </w:r>
      <w:proofErr w:type="spellStart"/>
      <w:r>
        <w:rPr>
          <w:lang w:val="es-US"/>
        </w:rPr>
        <w:t>Meganet</w:t>
      </w:r>
      <w:proofErr w:type="spellEnd"/>
    </w:p>
    <w:p w:rsidR="00B835EE" w:rsidRDefault="00B835EE">
      <w:pPr>
        <w:rPr>
          <w:lang w:val="es-US"/>
        </w:rPr>
      </w:pPr>
      <w:r>
        <w:rPr>
          <w:lang w:val="es-US"/>
        </w:rPr>
        <w:t>Contraseña: ****</w:t>
      </w:r>
    </w:p>
    <w:p w:rsidR="00B835EE" w:rsidRDefault="00B835EE">
      <w:pPr>
        <w:rPr>
          <w:lang w:val="es-US"/>
        </w:rPr>
      </w:pPr>
      <w:r>
        <w:rPr>
          <w:lang w:val="es-US"/>
        </w:rPr>
        <w:t>Confirmar contraseña: ****</w:t>
      </w:r>
    </w:p>
    <w:p w:rsidR="00B835EE" w:rsidRDefault="00B835EE">
      <w:pPr>
        <w:rPr>
          <w:lang w:val="es-US"/>
        </w:rPr>
      </w:pPr>
    </w:p>
    <w:p w:rsidR="00B835EE" w:rsidRDefault="00B835EE">
      <w:pPr>
        <w:rPr>
          <w:lang w:val="es-US"/>
        </w:rPr>
      </w:pPr>
    </w:p>
    <w:p w:rsidR="00B835EE" w:rsidRDefault="00B835EE">
      <w:pPr>
        <w:rPr>
          <w:lang w:val="es-US"/>
        </w:rPr>
      </w:pPr>
    </w:p>
    <w:p w:rsidR="00B835EE" w:rsidRDefault="00A90EDD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3452495" cy="1590675"/>
            <wp:effectExtent l="0" t="0" r="0" b="0"/>
            <wp:wrapTight wrapText="bothSides">
              <wp:wrapPolygon edited="0">
                <wp:start x="0" y="0"/>
                <wp:lineTo x="0" y="21212"/>
                <wp:lineTo x="21453" y="21212"/>
                <wp:lineTo x="214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517" cy="159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US"/>
        </w:rPr>
        <w:t xml:space="preserve">Seleccionamos la opción Instalar servidor </w:t>
      </w:r>
      <w:proofErr w:type="spellStart"/>
      <w:r w:rsidRPr="00CC57E7">
        <w:rPr>
          <w:rStyle w:val="Strong"/>
          <w:iCs/>
          <w:lang w:val="es-US"/>
        </w:rPr>
        <w:t>OpenSSH</w:t>
      </w:r>
      <w:proofErr w:type="spellEnd"/>
      <w:r>
        <w:rPr>
          <w:lang w:val="es-US"/>
        </w:rPr>
        <w:t xml:space="preserve"> para poder acceder desde este servicio remotamente.</w:t>
      </w:r>
    </w:p>
    <w:p w:rsidR="00A90EDD" w:rsidRDefault="00A90EDD">
      <w:pPr>
        <w:rPr>
          <w:lang w:val="es-US"/>
        </w:rPr>
      </w:pPr>
      <w:r>
        <w:rPr>
          <w:lang w:val="es-US"/>
        </w:rPr>
        <w:t>Importar identidad SSH le seleccionamos: No</w:t>
      </w:r>
    </w:p>
    <w:p w:rsidR="00A90EDD" w:rsidRDefault="00A90EDD">
      <w:pPr>
        <w:rPr>
          <w:lang w:val="es-US"/>
        </w:rPr>
      </w:pPr>
      <w:r>
        <w:rPr>
          <w:lang w:val="es-US"/>
        </w:rPr>
        <w:t xml:space="preserve">Damos </w:t>
      </w:r>
      <w:proofErr w:type="spellStart"/>
      <w:r>
        <w:rPr>
          <w:lang w:val="es-US"/>
        </w:rPr>
        <w:t>Enter</w:t>
      </w:r>
      <w:proofErr w:type="spellEnd"/>
      <w:r>
        <w:rPr>
          <w:lang w:val="es-US"/>
        </w:rPr>
        <w:t xml:space="preserve"> en </w:t>
      </w:r>
      <w:r w:rsidRPr="00CC57E7">
        <w:rPr>
          <w:rStyle w:val="Strong"/>
          <w:iCs/>
          <w:lang w:val="es-US"/>
        </w:rPr>
        <w:t>Hecho</w:t>
      </w:r>
    </w:p>
    <w:p w:rsidR="00082E48" w:rsidRDefault="00082E48">
      <w:pPr>
        <w:rPr>
          <w:lang w:val="es-US"/>
        </w:rPr>
      </w:pPr>
    </w:p>
    <w:p w:rsidR="00082E48" w:rsidRDefault="00AF333F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200660</wp:posOffset>
            </wp:positionV>
            <wp:extent cx="343662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432" y="21524"/>
                <wp:lineTo x="214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E48" w:rsidRDefault="00AF333F">
      <w:pPr>
        <w:rPr>
          <w:lang w:val="es-US"/>
        </w:rPr>
      </w:pPr>
      <w:r>
        <w:rPr>
          <w:lang w:val="es-US"/>
        </w:rPr>
        <w:t>No seleccionamos ninguno de los servicios</w:t>
      </w:r>
      <w:r w:rsidR="00A90120">
        <w:rPr>
          <w:lang w:val="es-US"/>
        </w:rPr>
        <w:t xml:space="preserve"> propuestos por la instalación</w:t>
      </w:r>
      <w:r>
        <w:rPr>
          <w:lang w:val="es-US"/>
        </w:rPr>
        <w:t xml:space="preserve"> y nos d</w:t>
      </w:r>
      <w:r w:rsidR="00A90120">
        <w:rPr>
          <w:lang w:val="es-US"/>
        </w:rPr>
        <w:t xml:space="preserve">irigimos directamente al botón </w:t>
      </w:r>
      <w:r w:rsidR="00A90120" w:rsidRPr="00CC57E7">
        <w:rPr>
          <w:rStyle w:val="Strong"/>
          <w:iCs/>
          <w:lang w:val="es-US"/>
        </w:rPr>
        <w:t>Hecho</w:t>
      </w:r>
      <w:r w:rsidR="00A90120">
        <w:rPr>
          <w:lang w:val="es-US"/>
        </w:rPr>
        <w:t xml:space="preserve"> y damos </w:t>
      </w:r>
      <w:proofErr w:type="spellStart"/>
      <w:r w:rsidR="00A90120">
        <w:rPr>
          <w:lang w:val="es-US"/>
        </w:rPr>
        <w:t>Enter</w:t>
      </w:r>
      <w:proofErr w:type="spellEnd"/>
      <w:r w:rsidR="00A90120">
        <w:rPr>
          <w:lang w:val="es-US"/>
        </w:rPr>
        <w:t>.</w:t>
      </w:r>
    </w:p>
    <w:p w:rsidR="00082E48" w:rsidRDefault="00082E48">
      <w:pPr>
        <w:rPr>
          <w:lang w:val="es-US"/>
        </w:rPr>
      </w:pPr>
    </w:p>
    <w:p w:rsidR="00CF50E7" w:rsidRDefault="00CF50E7">
      <w:pPr>
        <w:rPr>
          <w:lang w:val="es-US"/>
        </w:rPr>
      </w:pPr>
    </w:p>
    <w:p w:rsidR="00CF50E7" w:rsidRDefault="00CF50E7">
      <w:pPr>
        <w:rPr>
          <w:lang w:val="es-US"/>
        </w:rPr>
      </w:pPr>
    </w:p>
    <w:p w:rsidR="00CF50E7" w:rsidRDefault="00CF50E7">
      <w:pPr>
        <w:rPr>
          <w:lang w:val="es-US"/>
        </w:rPr>
      </w:pPr>
    </w:p>
    <w:p w:rsidR="001A4F00" w:rsidRDefault="001A4F00">
      <w:pPr>
        <w:rPr>
          <w:lang w:val="es-US"/>
        </w:rPr>
      </w:pPr>
    </w:p>
    <w:p w:rsidR="001A4F00" w:rsidRDefault="001A4F00">
      <w:pPr>
        <w:rPr>
          <w:lang w:val="es-US"/>
        </w:rPr>
      </w:pPr>
    </w:p>
    <w:p w:rsidR="001A4F00" w:rsidRDefault="00CF50E7">
      <w:pPr>
        <w:rPr>
          <w:lang w:val="es-US"/>
        </w:rPr>
      </w:pPr>
      <w:r>
        <w:rPr>
          <w:lang w:val="es-US"/>
        </w:rPr>
        <w:t xml:space="preserve">Comenzará el proceso de instalación del sistema. </w:t>
      </w:r>
      <w:r w:rsidR="001A4F00">
        <w:rPr>
          <w:lang w:val="es-US"/>
        </w:rPr>
        <w:t xml:space="preserve">Al terminar </w:t>
      </w:r>
      <w:r w:rsidR="001A4F00" w:rsidRPr="00A64FA9">
        <w:rPr>
          <w:rStyle w:val="Strong"/>
          <w:iCs/>
          <w:lang w:val="es-US"/>
        </w:rPr>
        <w:t>Reiniciar el sistema.</w:t>
      </w:r>
    </w:p>
    <w:p w:rsidR="00861072" w:rsidRPr="00650933" w:rsidRDefault="00861072" w:rsidP="00861072">
      <w:pPr>
        <w:pStyle w:val="Heading1"/>
        <w:rPr>
          <w:lang w:val="es-US"/>
        </w:rPr>
      </w:pPr>
      <w:r>
        <w:rPr>
          <w:lang w:val="es-US"/>
        </w:rPr>
        <w:lastRenderedPageBreak/>
        <w:t xml:space="preserve">Instalación de </w:t>
      </w:r>
      <w:proofErr w:type="spellStart"/>
      <w:r>
        <w:rPr>
          <w:lang w:val="es-US"/>
        </w:rPr>
        <w:t>Mysql</w:t>
      </w:r>
      <w:proofErr w:type="spellEnd"/>
    </w:p>
    <w:p w:rsidR="00861072" w:rsidRDefault="00B84737">
      <w:pPr>
        <w:rPr>
          <w:lang w:val="es-US"/>
        </w:rPr>
      </w:pPr>
      <w:r>
        <w:rPr>
          <w:lang w:val="es-US"/>
        </w:rPr>
        <w:t>Actualizamos primeramente nuestra cache desde el repositorio.</w:t>
      </w:r>
    </w:p>
    <w:p w:rsidR="00D14407" w:rsidRPr="00CC57E7" w:rsidRDefault="00A64FA9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sudo</w:t>
      </w:r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apt</w:t>
      </w:r>
      <w:proofErr w:type="spellEnd"/>
      <w:r w:rsidR="00D14407"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="00D14407"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update</w:t>
      </w:r>
      <w:proofErr w:type="spellEnd"/>
    </w:p>
    <w:p w:rsidR="00861072" w:rsidRDefault="00B84737" w:rsidP="00861072">
      <w:pPr>
        <w:rPr>
          <w:lang w:val="es-US"/>
        </w:rPr>
      </w:pPr>
      <w:r>
        <w:rPr>
          <w:lang w:val="es-US"/>
        </w:rPr>
        <w:t xml:space="preserve">A continuación podemos comenzar a instalar el </w:t>
      </w:r>
      <w:proofErr w:type="spellStart"/>
      <w:r>
        <w:rPr>
          <w:lang w:val="es-US"/>
        </w:rPr>
        <w:t>mysql</w:t>
      </w:r>
      <w:proofErr w:type="spellEnd"/>
      <w:r>
        <w:rPr>
          <w:lang w:val="es-US"/>
        </w:rPr>
        <w:t xml:space="preserve"> versión 8.</w:t>
      </w:r>
    </w:p>
    <w:p w:rsidR="00D14407" w:rsidRPr="00CC57E7" w:rsidRDefault="00D14407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sudo</w:t>
      </w:r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apt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install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mysql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-server</w:t>
      </w:r>
    </w:p>
    <w:p w:rsidR="00B84737" w:rsidRDefault="00B84737" w:rsidP="00861072">
      <w:pPr>
        <w:rPr>
          <w:lang w:val="es-US"/>
        </w:rPr>
      </w:pPr>
      <w:r w:rsidRPr="00B84737">
        <w:rPr>
          <w:lang w:val="es-US"/>
        </w:rPr>
        <w:t>Podemos comenzar la config</w:t>
      </w:r>
      <w:r w:rsidR="00D14407">
        <w:rPr>
          <w:lang w:val="es-US"/>
        </w:rPr>
        <w:t>uración del servidor utilizando:</w:t>
      </w:r>
    </w:p>
    <w:p w:rsidR="00D14407" w:rsidRPr="00CC57E7" w:rsidRDefault="00D14407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sudo</w:t>
      </w:r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mysql_secure_installation</w:t>
      </w:r>
      <w:proofErr w:type="spellEnd"/>
    </w:p>
    <w:p w:rsidR="001735E2" w:rsidRPr="001735E2" w:rsidRDefault="001735E2" w:rsidP="001735E2">
      <w:pPr>
        <w:rPr>
          <w:lang w:val="es-US"/>
        </w:rPr>
      </w:pPr>
      <w:r w:rsidRPr="001735E2">
        <w:rPr>
          <w:lang w:val="es-US"/>
        </w:rPr>
        <w:t>Salida al ejecutar el comando anterior</w:t>
      </w:r>
    </w:p>
    <w:p w:rsidR="001735E2" w:rsidRPr="001E6CB1" w:rsidRDefault="001735E2" w:rsidP="001735E2">
      <w:pPr>
        <w:rPr>
          <w:i/>
        </w:rPr>
      </w:pPr>
      <w:r w:rsidRPr="001E6CB1">
        <w:rPr>
          <w:i/>
          <w:lang w:val="es-US"/>
        </w:rPr>
        <w:tab/>
      </w:r>
      <w:r w:rsidRPr="001E6CB1">
        <w:rPr>
          <w:i/>
          <w:lang w:val="es-US"/>
        </w:rPr>
        <w:tab/>
      </w:r>
      <w:r w:rsidRPr="001E6CB1">
        <w:rPr>
          <w:i/>
        </w:rPr>
        <w:t>Securing the MySQL server deployment.</w:t>
      </w:r>
    </w:p>
    <w:p w:rsidR="001735E2" w:rsidRPr="001E6CB1" w:rsidRDefault="001735E2" w:rsidP="001735E2">
      <w:pPr>
        <w:rPr>
          <w:i/>
        </w:rPr>
      </w:pPr>
      <w:r w:rsidRPr="001E6CB1">
        <w:rPr>
          <w:i/>
        </w:rPr>
        <w:tab/>
      </w:r>
      <w:r w:rsidRPr="001E6CB1">
        <w:rPr>
          <w:i/>
        </w:rPr>
        <w:tab/>
        <w:t>Connecting to MySQL using a blank password.</w:t>
      </w:r>
    </w:p>
    <w:p w:rsidR="001735E2" w:rsidRPr="001E6CB1" w:rsidRDefault="001735E2" w:rsidP="001735E2">
      <w:pPr>
        <w:rPr>
          <w:i/>
        </w:rPr>
      </w:pPr>
    </w:p>
    <w:p w:rsidR="001735E2" w:rsidRPr="001E6CB1" w:rsidRDefault="001735E2" w:rsidP="001735E2">
      <w:pPr>
        <w:rPr>
          <w:i/>
        </w:rPr>
      </w:pPr>
      <w:r w:rsidRPr="001E6CB1">
        <w:rPr>
          <w:i/>
        </w:rPr>
        <w:tab/>
      </w:r>
      <w:r w:rsidRPr="001E6CB1">
        <w:rPr>
          <w:i/>
        </w:rPr>
        <w:tab/>
        <w:t>VALIDATE PASSWORD COMPONENT can be used to test passwords</w:t>
      </w:r>
    </w:p>
    <w:p w:rsidR="001735E2" w:rsidRPr="001E6CB1" w:rsidRDefault="001735E2" w:rsidP="001735E2">
      <w:pPr>
        <w:rPr>
          <w:i/>
        </w:rPr>
      </w:pPr>
      <w:r w:rsidRPr="001E6CB1">
        <w:rPr>
          <w:i/>
        </w:rPr>
        <w:tab/>
      </w:r>
      <w:r w:rsidRPr="001E6CB1">
        <w:rPr>
          <w:i/>
        </w:rPr>
        <w:tab/>
      </w:r>
      <w:proofErr w:type="gramStart"/>
      <w:r w:rsidRPr="001E6CB1">
        <w:rPr>
          <w:i/>
        </w:rPr>
        <w:t>and</w:t>
      </w:r>
      <w:proofErr w:type="gramEnd"/>
      <w:r w:rsidRPr="001E6CB1">
        <w:rPr>
          <w:i/>
        </w:rPr>
        <w:t xml:space="preserve"> improve security. It checks the strength of password</w:t>
      </w:r>
    </w:p>
    <w:p w:rsidR="001735E2" w:rsidRPr="001E6CB1" w:rsidRDefault="001735E2" w:rsidP="001735E2">
      <w:pPr>
        <w:rPr>
          <w:i/>
        </w:rPr>
      </w:pPr>
      <w:r w:rsidRPr="001E6CB1">
        <w:rPr>
          <w:i/>
        </w:rPr>
        <w:tab/>
      </w:r>
      <w:r w:rsidRPr="001E6CB1">
        <w:rPr>
          <w:i/>
        </w:rPr>
        <w:tab/>
      </w:r>
      <w:proofErr w:type="gramStart"/>
      <w:r w:rsidRPr="001E6CB1">
        <w:rPr>
          <w:i/>
        </w:rPr>
        <w:t>and</w:t>
      </w:r>
      <w:proofErr w:type="gramEnd"/>
      <w:r w:rsidRPr="001E6CB1">
        <w:rPr>
          <w:i/>
        </w:rPr>
        <w:t xml:space="preserve"> allows the users to set only those passwords which are</w:t>
      </w:r>
    </w:p>
    <w:p w:rsidR="001735E2" w:rsidRPr="001E6CB1" w:rsidRDefault="001735E2" w:rsidP="001735E2">
      <w:pPr>
        <w:rPr>
          <w:i/>
        </w:rPr>
      </w:pPr>
      <w:r w:rsidRPr="001E6CB1">
        <w:rPr>
          <w:i/>
        </w:rPr>
        <w:tab/>
      </w:r>
      <w:r w:rsidRPr="001E6CB1">
        <w:rPr>
          <w:i/>
        </w:rPr>
        <w:tab/>
      </w:r>
      <w:proofErr w:type="gramStart"/>
      <w:r w:rsidRPr="001E6CB1">
        <w:rPr>
          <w:i/>
        </w:rPr>
        <w:t>secure</w:t>
      </w:r>
      <w:proofErr w:type="gramEnd"/>
      <w:r w:rsidRPr="001E6CB1">
        <w:rPr>
          <w:i/>
        </w:rPr>
        <w:t xml:space="preserve"> enough. Would you like to setup VALIDATE PASSWORD component?</w:t>
      </w:r>
    </w:p>
    <w:p w:rsidR="00B4745E" w:rsidRDefault="00B4745E" w:rsidP="00B47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textAlignment w:val="baseline"/>
      </w:pPr>
    </w:p>
    <w:p w:rsidR="00B4745E" w:rsidRPr="00121316" w:rsidRDefault="00B4745E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121316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Press </w:t>
      </w:r>
      <w:proofErr w:type="spellStart"/>
      <w:r w:rsidRPr="00121316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y|Y</w:t>
      </w:r>
      <w:proofErr w:type="spellEnd"/>
      <w:r w:rsidRPr="00121316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for Yes, any other key for No: </w:t>
      </w:r>
      <w:r w:rsidRPr="00CC57E7">
        <w:rPr>
          <w:rStyle w:val="Strong"/>
          <w:iCs/>
        </w:rPr>
        <w:t>Y</w:t>
      </w:r>
    </w:p>
    <w:p w:rsidR="001735E2" w:rsidRPr="001E6CB1" w:rsidRDefault="001735E2" w:rsidP="001735E2">
      <w:pPr>
        <w:rPr>
          <w:i/>
        </w:rPr>
      </w:pPr>
      <w:r w:rsidRPr="001735E2">
        <w:tab/>
      </w:r>
      <w:r w:rsidRPr="001E6CB1">
        <w:rPr>
          <w:i/>
        </w:rPr>
        <w:tab/>
        <w:t>There are three levels of password validation policy</w:t>
      </w:r>
    </w:p>
    <w:p w:rsidR="001735E2" w:rsidRPr="001E6CB1" w:rsidRDefault="001735E2" w:rsidP="001735E2">
      <w:pPr>
        <w:rPr>
          <w:i/>
        </w:rPr>
      </w:pPr>
      <w:r w:rsidRPr="001E6CB1">
        <w:rPr>
          <w:i/>
        </w:rPr>
        <w:tab/>
      </w:r>
      <w:r w:rsidRPr="001E6CB1">
        <w:rPr>
          <w:i/>
        </w:rPr>
        <w:tab/>
        <w:t>LOW    Length &gt;= 8</w:t>
      </w:r>
    </w:p>
    <w:p w:rsidR="001735E2" w:rsidRPr="001E6CB1" w:rsidRDefault="001735E2" w:rsidP="001735E2">
      <w:pPr>
        <w:rPr>
          <w:i/>
        </w:rPr>
      </w:pPr>
      <w:r w:rsidRPr="001E6CB1">
        <w:rPr>
          <w:i/>
        </w:rPr>
        <w:tab/>
      </w:r>
      <w:r w:rsidRPr="001E6CB1">
        <w:rPr>
          <w:i/>
        </w:rPr>
        <w:tab/>
        <w:t>MEDIUM Length &gt;= 8, numeric, mixed case, and special characters</w:t>
      </w:r>
    </w:p>
    <w:p w:rsidR="001735E2" w:rsidRPr="001E6CB1" w:rsidRDefault="001735E2" w:rsidP="001735E2">
      <w:pPr>
        <w:rPr>
          <w:i/>
        </w:rPr>
      </w:pPr>
      <w:r w:rsidRPr="001E6CB1">
        <w:rPr>
          <w:i/>
        </w:rPr>
        <w:t xml:space="preserve">                       STRONG Length &gt;= 8, numeric, mixed case, special characters and dictionary file</w:t>
      </w:r>
    </w:p>
    <w:p w:rsidR="00B4745E" w:rsidRPr="00CC57E7" w:rsidRDefault="00B4745E" w:rsidP="00121316">
      <w:pPr>
        <w:ind w:left="180"/>
        <w:rPr>
          <w:rStyle w:val="Strong"/>
          <w:iCs/>
        </w:rPr>
      </w:pPr>
      <w:r w:rsidRPr="00B4745E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Please enter 0 = LOW, 1 = MEDIUM and 2 = STRONG: </w:t>
      </w:r>
      <w:r w:rsidRPr="00CC57E7">
        <w:rPr>
          <w:rStyle w:val="Strong"/>
          <w:iCs/>
        </w:rPr>
        <w:t>2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New password: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Re-enter new password:</w:t>
      </w:r>
    </w:p>
    <w:p w:rsid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</w:p>
    <w:p w:rsidR="00BF59F7" w:rsidRPr="00DE0483" w:rsidRDefault="00BF59F7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lastRenderedPageBreak/>
        <w:t>Estimated strength of the password: 50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Do you wish to continue with the password provided</w:t>
      </w:r>
      <w:proofErr w:type="gram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?(</w:t>
      </w:r>
      <w:proofErr w:type="gram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Press </w:t>
      </w:r>
      <w:proofErr w:type="spell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y|Y</w:t>
      </w:r>
      <w:proofErr w:type="spell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for Yes, any other key for No) : </w:t>
      </w:r>
      <w:r w:rsidRPr="00BF59F7">
        <w:rPr>
          <w:rFonts w:ascii="Courier" w:hAnsi="Courier" w:cs="Courier New"/>
          <w:b/>
          <w:color w:val="F14E32"/>
          <w:sz w:val="25"/>
          <w:szCs w:val="21"/>
          <w:bdr w:val="single" w:sz="6" w:space="0" w:color="EFEEE6" w:frame="1"/>
          <w:shd w:val="clear" w:color="auto" w:fill="FFFFFF"/>
        </w:rPr>
        <w:t>y</w:t>
      </w:r>
    </w:p>
    <w:p w:rsidR="00DE0483" w:rsidRPr="001E6CB1" w:rsidRDefault="00DE0483" w:rsidP="001E6CB1">
      <w:pPr>
        <w:ind w:left="2790" w:hanging="1350"/>
        <w:rPr>
          <w:i/>
        </w:rPr>
      </w:pPr>
      <w:r w:rsidRPr="001E6CB1">
        <w:rPr>
          <w:i/>
        </w:rPr>
        <w:t>By default, a MySQL installation has an anonymous user,</w:t>
      </w:r>
    </w:p>
    <w:p w:rsidR="00DE0483" w:rsidRPr="001E6CB1" w:rsidRDefault="00DE0483" w:rsidP="001E6CB1">
      <w:pPr>
        <w:ind w:left="2790" w:hanging="1350"/>
        <w:rPr>
          <w:i/>
        </w:rPr>
      </w:pPr>
      <w:proofErr w:type="gramStart"/>
      <w:r w:rsidRPr="001E6CB1">
        <w:rPr>
          <w:i/>
        </w:rPr>
        <w:t>allowing</w:t>
      </w:r>
      <w:proofErr w:type="gramEnd"/>
      <w:r w:rsidRPr="001E6CB1">
        <w:rPr>
          <w:i/>
        </w:rPr>
        <w:t xml:space="preserve"> anyone to log into MySQL without having to have</w:t>
      </w:r>
    </w:p>
    <w:p w:rsidR="00DE0483" w:rsidRPr="001E6CB1" w:rsidRDefault="00DE0483" w:rsidP="001E6CB1">
      <w:pPr>
        <w:ind w:left="2790" w:hanging="1350"/>
        <w:rPr>
          <w:i/>
        </w:rPr>
      </w:pPr>
      <w:proofErr w:type="gramStart"/>
      <w:r w:rsidRPr="001E6CB1">
        <w:rPr>
          <w:i/>
        </w:rPr>
        <w:t>a</w:t>
      </w:r>
      <w:proofErr w:type="gramEnd"/>
      <w:r w:rsidRPr="001E6CB1">
        <w:rPr>
          <w:i/>
        </w:rPr>
        <w:t xml:space="preserve"> user account created for them. This is intended only for</w:t>
      </w:r>
    </w:p>
    <w:p w:rsidR="00DE0483" w:rsidRPr="001E6CB1" w:rsidRDefault="00DE0483" w:rsidP="001E6CB1">
      <w:pPr>
        <w:ind w:left="2790" w:hanging="1350"/>
        <w:rPr>
          <w:i/>
        </w:rPr>
      </w:pPr>
      <w:proofErr w:type="gramStart"/>
      <w:r w:rsidRPr="001E6CB1">
        <w:rPr>
          <w:i/>
        </w:rPr>
        <w:t>testing</w:t>
      </w:r>
      <w:proofErr w:type="gramEnd"/>
      <w:r w:rsidRPr="001E6CB1">
        <w:rPr>
          <w:i/>
        </w:rPr>
        <w:t>, and to make the installation go a bit smoother.</w:t>
      </w:r>
    </w:p>
    <w:p w:rsidR="00DE0483" w:rsidRPr="001E6CB1" w:rsidRDefault="00DE0483" w:rsidP="001E6CB1">
      <w:pPr>
        <w:ind w:left="2790" w:hanging="1350"/>
        <w:rPr>
          <w:i/>
        </w:rPr>
      </w:pPr>
      <w:r w:rsidRPr="001E6CB1">
        <w:rPr>
          <w:i/>
        </w:rPr>
        <w:t>You should remove them before moving into a production</w:t>
      </w:r>
    </w:p>
    <w:p w:rsidR="00DE0483" w:rsidRPr="001E6CB1" w:rsidRDefault="00DE0483" w:rsidP="001E6CB1">
      <w:pPr>
        <w:ind w:left="2790" w:hanging="1350"/>
        <w:rPr>
          <w:i/>
        </w:rPr>
      </w:pPr>
      <w:proofErr w:type="gramStart"/>
      <w:r w:rsidRPr="001E6CB1">
        <w:rPr>
          <w:i/>
        </w:rPr>
        <w:t>environment</w:t>
      </w:r>
      <w:proofErr w:type="gramEnd"/>
      <w:r w:rsidRPr="001E6CB1">
        <w:rPr>
          <w:i/>
        </w:rPr>
        <w:t>.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Remove anonymous users? (Press </w:t>
      </w:r>
      <w:proofErr w:type="spell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y|Y</w:t>
      </w:r>
      <w:proofErr w:type="spell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for Yes, any other key for No</w:t>
      </w:r>
      <w:proofErr w:type="gram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) :</w:t>
      </w:r>
      <w:proofErr w:type="gram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r w:rsidRPr="00BF59F7">
        <w:rPr>
          <w:rFonts w:ascii="Courier" w:hAnsi="Courier" w:cs="Courier New"/>
          <w:b/>
          <w:color w:val="F14E32"/>
          <w:sz w:val="25"/>
          <w:szCs w:val="21"/>
          <w:bdr w:val="single" w:sz="6" w:space="0" w:color="EFEEE6" w:frame="1"/>
          <w:shd w:val="clear" w:color="auto" w:fill="FFFFFF"/>
        </w:rPr>
        <w:t>y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Success.</w:t>
      </w:r>
    </w:p>
    <w:p w:rsidR="00DE0483" w:rsidRPr="001E6CB1" w:rsidRDefault="00DE0483" w:rsidP="001E6CB1">
      <w:pPr>
        <w:tabs>
          <w:tab w:val="left" w:pos="1530"/>
        </w:tabs>
        <w:ind w:left="1350"/>
        <w:rPr>
          <w:bCs/>
        </w:rPr>
      </w:pPr>
      <w:r w:rsidRPr="001E6CB1">
        <w:rPr>
          <w:bCs/>
        </w:rPr>
        <w:t>Normally, root should only be allowed to connect from</w:t>
      </w:r>
    </w:p>
    <w:p w:rsidR="00DE0483" w:rsidRPr="001E6CB1" w:rsidRDefault="00DE0483" w:rsidP="001E6CB1">
      <w:pPr>
        <w:tabs>
          <w:tab w:val="left" w:pos="1530"/>
        </w:tabs>
        <w:ind w:left="1350"/>
        <w:rPr>
          <w:bCs/>
        </w:rPr>
      </w:pPr>
      <w:r w:rsidRPr="001E6CB1">
        <w:rPr>
          <w:bCs/>
        </w:rPr>
        <w:t>'</w:t>
      </w:r>
      <w:proofErr w:type="gramStart"/>
      <w:r w:rsidRPr="001E6CB1">
        <w:rPr>
          <w:bCs/>
        </w:rPr>
        <w:t>localhost</w:t>
      </w:r>
      <w:proofErr w:type="gramEnd"/>
      <w:r w:rsidRPr="001E6CB1">
        <w:rPr>
          <w:bCs/>
        </w:rPr>
        <w:t>'. This ensures that someone cannot guess at</w:t>
      </w:r>
    </w:p>
    <w:p w:rsidR="00DE0483" w:rsidRPr="001E6CB1" w:rsidRDefault="00DE0483" w:rsidP="001E6CB1">
      <w:pPr>
        <w:tabs>
          <w:tab w:val="left" w:pos="1530"/>
        </w:tabs>
        <w:ind w:left="1350"/>
        <w:rPr>
          <w:bCs/>
        </w:rPr>
      </w:pPr>
      <w:proofErr w:type="gramStart"/>
      <w:r w:rsidRPr="001E6CB1">
        <w:rPr>
          <w:bCs/>
        </w:rPr>
        <w:t>the</w:t>
      </w:r>
      <w:proofErr w:type="gramEnd"/>
      <w:r w:rsidRPr="001E6CB1">
        <w:rPr>
          <w:bCs/>
        </w:rPr>
        <w:t xml:space="preserve"> root password from the network.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Disallow root login remotely? (Press </w:t>
      </w:r>
      <w:proofErr w:type="spell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y|Y</w:t>
      </w:r>
      <w:proofErr w:type="spell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for Yes, any other key for No</w:t>
      </w:r>
      <w:proofErr w:type="gram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) :</w:t>
      </w:r>
      <w:proofErr w:type="gram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r w:rsidRPr="00BF59F7">
        <w:rPr>
          <w:rFonts w:ascii="Courier" w:hAnsi="Courier" w:cs="Courier New"/>
          <w:b/>
          <w:color w:val="F14E32"/>
          <w:sz w:val="25"/>
          <w:szCs w:val="21"/>
          <w:bdr w:val="single" w:sz="6" w:space="0" w:color="EFEEE6" w:frame="1"/>
          <w:shd w:val="clear" w:color="auto" w:fill="FFFFFF"/>
        </w:rPr>
        <w:t>y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Success.</w:t>
      </w:r>
    </w:p>
    <w:p w:rsidR="00DE0483" w:rsidRPr="001E6CB1" w:rsidRDefault="00DE0483" w:rsidP="001E6CB1">
      <w:pPr>
        <w:ind w:left="1350"/>
        <w:rPr>
          <w:bCs/>
        </w:rPr>
      </w:pPr>
      <w:r w:rsidRPr="001E6CB1">
        <w:rPr>
          <w:bCs/>
        </w:rPr>
        <w:t>By default, MySQL comes with a database named 'test' that</w:t>
      </w:r>
    </w:p>
    <w:p w:rsidR="00DE0483" w:rsidRPr="001E6CB1" w:rsidRDefault="00DE0483" w:rsidP="001E6CB1">
      <w:pPr>
        <w:ind w:left="1350"/>
        <w:rPr>
          <w:bCs/>
        </w:rPr>
      </w:pPr>
      <w:proofErr w:type="gramStart"/>
      <w:r w:rsidRPr="001E6CB1">
        <w:rPr>
          <w:bCs/>
        </w:rPr>
        <w:t>anyone</w:t>
      </w:r>
      <w:proofErr w:type="gramEnd"/>
      <w:r w:rsidRPr="001E6CB1">
        <w:rPr>
          <w:bCs/>
        </w:rPr>
        <w:t xml:space="preserve"> can access. This is also intended only for testing,</w:t>
      </w:r>
    </w:p>
    <w:p w:rsidR="00DE0483" w:rsidRPr="001E6CB1" w:rsidRDefault="00DE0483" w:rsidP="001E6CB1">
      <w:pPr>
        <w:ind w:left="1350"/>
        <w:rPr>
          <w:bCs/>
        </w:rPr>
      </w:pPr>
      <w:proofErr w:type="gramStart"/>
      <w:r w:rsidRPr="001E6CB1">
        <w:rPr>
          <w:bCs/>
        </w:rPr>
        <w:t>and</w:t>
      </w:r>
      <w:proofErr w:type="gramEnd"/>
      <w:r w:rsidRPr="001E6CB1">
        <w:rPr>
          <w:bCs/>
        </w:rPr>
        <w:t xml:space="preserve"> should be removed before moving into a production</w:t>
      </w:r>
    </w:p>
    <w:p w:rsidR="00DE0483" w:rsidRPr="001E6CB1" w:rsidRDefault="00DE0483" w:rsidP="001E6CB1">
      <w:pPr>
        <w:ind w:left="1350"/>
        <w:rPr>
          <w:bCs/>
        </w:rPr>
      </w:pPr>
      <w:proofErr w:type="gramStart"/>
      <w:r w:rsidRPr="001E6CB1">
        <w:rPr>
          <w:bCs/>
        </w:rPr>
        <w:t>environment</w:t>
      </w:r>
      <w:proofErr w:type="gramEnd"/>
      <w:r w:rsidRPr="001E6CB1">
        <w:rPr>
          <w:bCs/>
        </w:rPr>
        <w:t>.</w:t>
      </w:r>
    </w:p>
    <w:p w:rsidR="00DE0483" w:rsidRPr="00DE0483" w:rsidRDefault="00DE0483" w:rsidP="00DE0483">
      <w:pPr>
        <w:ind w:left="180"/>
        <w:rPr>
          <w:rStyle w:val="Strong"/>
          <w:iCs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Remove test database and access to it? (Press </w:t>
      </w:r>
      <w:proofErr w:type="spell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y|Y</w:t>
      </w:r>
      <w:proofErr w:type="spell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for Yes, any other key for No</w:t>
      </w:r>
      <w:proofErr w:type="gram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) :</w:t>
      </w:r>
      <w:proofErr w:type="gram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r w:rsidRPr="00BF59F7">
        <w:rPr>
          <w:rFonts w:ascii="Courier" w:hAnsi="Courier" w:cs="Courier New"/>
          <w:b/>
          <w:bCs/>
          <w:color w:val="F14E32"/>
          <w:sz w:val="25"/>
          <w:szCs w:val="21"/>
          <w:bdr w:val="single" w:sz="6" w:space="0" w:color="EFEEE6" w:frame="1"/>
          <w:shd w:val="clear" w:color="auto" w:fill="FFFFFF"/>
        </w:rPr>
        <w:t>y</w:t>
      </w:r>
    </w:p>
    <w:p w:rsidR="00DE0483" w:rsidRPr="001E6CB1" w:rsidRDefault="00DE0483" w:rsidP="001E6CB1">
      <w:pPr>
        <w:ind w:left="1440"/>
        <w:rPr>
          <w:bCs/>
        </w:rPr>
      </w:pPr>
      <w:r w:rsidRPr="001E6CB1">
        <w:rPr>
          <w:bCs/>
        </w:rPr>
        <w:t xml:space="preserve"> - Dropping test database...</w:t>
      </w:r>
    </w:p>
    <w:p w:rsidR="00DE0483" w:rsidRPr="001E6CB1" w:rsidRDefault="00DE0483" w:rsidP="001E6CB1">
      <w:pPr>
        <w:ind w:left="1440"/>
        <w:rPr>
          <w:bCs/>
        </w:rPr>
      </w:pPr>
      <w:r w:rsidRPr="001E6CB1">
        <w:rPr>
          <w:bCs/>
        </w:rPr>
        <w:t>Success.</w:t>
      </w:r>
    </w:p>
    <w:p w:rsidR="00DE0483" w:rsidRPr="001E6CB1" w:rsidRDefault="00DE0483" w:rsidP="001E6CB1">
      <w:pPr>
        <w:ind w:left="1440"/>
        <w:rPr>
          <w:bCs/>
        </w:rPr>
      </w:pPr>
      <w:r w:rsidRPr="001E6CB1">
        <w:rPr>
          <w:bCs/>
        </w:rPr>
        <w:t xml:space="preserve"> - Removing privileges on test database...</w:t>
      </w:r>
    </w:p>
    <w:p w:rsidR="00DE0483" w:rsidRPr="001E6CB1" w:rsidRDefault="00DE0483" w:rsidP="001E6CB1">
      <w:pPr>
        <w:ind w:left="1440"/>
        <w:rPr>
          <w:bCs/>
        </w:rPr>
      </w:pPr>
      <w:r w:rsidRPr="001E6CB1">
        <w:rPr>
          <w:bCs/>
        </w:rPr>
        <w:t>Success.</w:t>
      </w:r>
    </w:p>
    <w:p w:rsidR="00DE0483" w:rsidRPr="001E6CB1" w:rsidRDefault="00DE0483" w:rsidP="001E6CB1">
      <w:pPr>
        <w:ind w:left="1440"/>
        <w:rPr>
          <w:bCs/>
        </w:rPr>
      </w:pPr>
      <w:r w:rsidRPr="001E6CB1">
        <w:rPr>
          <w:bCs/>
        </w:rPr>
        <w:t>Reloading the privilege tables will ensure that all changes</w:t>
      </w:r>
    </w:p>
    <w:p w:rsidR="00DE0483" w:rsidRPr="001E6CB1" w:rsidRDefault="00DE0483" w:rsidP="001E6CB1">
      <w:pPr>
        <w:ind w:left="1440"/>
        <w:rPr>
          <w:bCs/>
        </w:rPr>
      </w:pPr>
      <w:proofErr w:type="gramStart"/>
      <w:r w:rsidRPr="001E6CB1">
        <w:rPr>
          <w:bCs/>
        </w:rPr>
        <w:t>made</w:t>
      </w:r>
      <w:proofErr w:type="gramEnd"/>
      <w:r w:rsidRPr="001E6CB1">
        <w:rPr>
          <w:bCs/>
        </w:rPr>
        <w:t xml:space="preserve"> so far will take effect immediately.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lastRenderedPageBreak/>
        <w:t xml:space="preserve">Reload privilege tables now? (Press </w:t>
      </w:r>
      <w:proofErr w:type="spell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y|Y</w:t>
      </w:r>
      <w:proofErr w:type="spell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for Yes, any other key for No</w:t>
      </w:r>
      <w:proofErr w:type="gram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) :</w:t>
      </w:r>
      <w:proofErr w:type="gramEnd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r w:rsidRPr="00BF59F7">
        <w:rPr>
          <w:rFonts w:ascii="Courier" w:hAnsi="Courier" w:cs="Courier New"/>
          <w:b/>
          <w:color w:val="F14E32"/>
          <w:sz w:val="25"/>
          <w:szCs w:val="21"/>
          <w:bdr w:val="single" w:sz="6" w:space="0" w:color="EFEEE6" w:frame="1"/>
          <w:shd w:val="clear" w:color="auto" w:fill="FFFFFF"/>
        </w:rPr>
        <w:t>y</w:t>
      </w:r>
    </w:p>
    <w:p w:rsid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Success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.</w:t>
      </w:r>
    </w:p>
    <w:p w:rsidR="001E6CB1" w:rsidRPr="001E6CB1" w:rsidRDefault="001E6CB1" w:rsidP="00DE0483">
      <w:pPr>
        <w:ind w:left="180"/>
        <w:rPr>
          <w:lang w:val="es-US"/>
        </w:rPr>
      </w:pPr>
      <w:r w:rsidRPr="001E6CB1">
        <w:rPr>
          <w:lang w:val="es-US"/>
        </w:rPr>
        <w:t>Al terminar la salida del comando responde con:</w:t>
      </w:r>
    </w:p>
    <w:p w:rsidR="00DE0483" w:rsidRPr="00443602" w:rsidRDefault="00DE0483" w:rsidP="00DE0483">
      <w:pPr>
        <w:ind w:left="180"/>
        <w:rPr>
          <w:rFonts w:ascii="Courier" w:hAnsi="Courier" w:cs="Courier New"/>
          <w:b/>
          <w:color w:val="F14E32"/>
          <w:sz w:val="25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r w:rsidRPr="00443602">
        <w:rPr>
          <w:rFonts w:ascii="Courier" w:hAnsi="Courier" w:cs="Courier New"/>
          <w:b/>
          <w:color w:val="F14E32"/>
          <w:sz w:val="25"/>
          <w:szCs w:val="21"/>
          <w:bdr w:val="single" w:sz="6" w:space="0" w:color="EFEEE6" w:frame="1"/>
          <w:shd w:val="clear" w:color="auto" w:fill="FFFFFF"/>
          <w:lang w:val="es-US"/>
        </w:rPr>
        <w:t>All</w:t>
      </w:r>
      <w:proofErr w:type="spellEnd"/>
      <w:r w:rsidRPr="00443602">
        <w:rPr>
          <w:rFonts w:ascii="Courier" w:hAnsi="Courier" w:cs="Courier New"/>
          <w:b/>
          <w:color w:val="F14E32"/>
          <w:sz w:val="25"/>
          <w:szCs w:val="21"/>
          <w:bdr w:val="single" w:sz="6" w:space="0" w:color="EFEEE6" w:frame="1"/>
          <w:shd w:val="clear" w:color="auto" w:fill="FFFFFF"/>
          <w:lang w:val="es-US"/>
        </w:rPr>
        <w:t xml:space="preserve"> done</w:t>
      </w:r>
      <w:proofErr w:type="gramStart"/>
      <w:r w:rsidRPr="00443602">
        <w:rPr>
          <w:rFonts w:ascii="Courier" w:hAnsi="Courier" w:cs="Courier New"/>
          <w:b/>
          <w:color w:val="F14E32"/>
          <w:sz w:val="25"/>
          <w:szCs w:val="21"/>
          <w:bdr w:val="single" w:sz="6" w:space="0" w:color="EFEEE6" w:frame="1"/>
          <w:shd w:val="clear" w:color="auto" w:fill="FFFFFF"/>
          <w:lang w:val="es-US"/>
        </w:rPr>
        <w:t>!</w:t>
      </w:r>
      <w:proofErr w:type="gramEnd"/>
    </w:p>
    <w:p w:rsidR="001E6CB1" w:rsidRPr="00443602" w:rsidRDefault="001E6CB1" w:rsidP="00DE0483">
      <w:pPr>
        <w:ind w:left="180"/>
        <w:rPr>
          <w:rFonts w:ascii="Courier" w:hAnsi="Courier" w:cs="Courier New"/>
          <w:b/>
          <w:color w:val="F14E32"/>
          <w:sz w:val="25"/>
          <w:szCs w:val="21"/>
          <w:bdr w:val="single" w:sz="6" w:space="0" w:color="EFEEE6" w:frame="1"/>
          <w:shd w:val="clear" w:color="auto" w:fill="FFFFFF"/>
          <w:lang w:val="es-US"/>
        </w:rPr>
      </w:pPr>
    </w:p>
    <w:p w:rsidR="004D2A4F" w:rsidRDefault="004D2A4F" w:rsidP="001735E2">
      <w:pPr>
        <w:rPr>
          <w:lang w:val="es-US"/>
        </w:rPr>
      </w:pPr>
      <w:r w:rsidRPr="00016CB1">
        <w:rPr>
          <w:lang w:val="es-US"/>
        </w:rPr>
        <w:t xml:space="preserve">Entramos al servicio de </w:t>
      </w:r>
      <w:proofErr w:type="spellStart"/>
      <w:r w:rsidRPr="00016CB1">
        <w:rPr>
          <w:lang w:val="es-US"/>
        </w:rPr>
        <w:t>mysql</w:t>
      </w:r>
      <w:proofErr w:type="spellEnd"/>
      <w:r w:rsidRPr="00016CB1">
        <w:rPr>
          <w:lang w:val="es-US"/>
        </w:rPr>
        <w:t xml:space="preserve"> </w:t>
      </w:r>
    </w:p>
    <w:p w:rsidR="00B4745E" w:rsidRPr="00CC57E7" w:rsidRDefault="00B4745E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sudo</w:t>
      </w:r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mysql</w:t>
      </w:r>
      <w:proofErr w:type="spellEnd"/>
    </w:p>
    <w:p w:rsidR="004D2A4F" w:rsidRDefault="004D2A4F" w:rsidP="001735E2">
      <w:pPr>
        <w:rPr>
          <w:lang w:val="es-US"/>
        </w:rPr>
      </w:pPr>
      <w:r w:rsidRPr="004D2A4F">
        <w:rPr>
          <w:lang w:val="es-US"/>
        </w:rPr>
        <w:t xml:space="preserve">Creamos el usuario </w:t>
      </w:r>
      <w:proofErr w:type="spellStart"/>
      <w:r w:rsidRPr="004D2A4F">
        <w:rPr>
          <w:lang w:val="es-US"/>
        </w:rPr>
        <w:t>meganet</w:t>
      </w:r>
      <w:proofErr w:type="spellEnd"/>
      <w:r w:rsidRPr="004D2A4F">
        <w:rPr>
          <w:lang w:val="es-US"/>
        </w:rPr>
        <w:t xml:space="preserve"> para </w:t>
      </w:r>
      <w:proofErr w:type="spellStart"/>
      <w:r w:rsidRPr="004D2A4F">
        <w:rPr>
          <w:lang w:val="es-US"/>
        </w:rPr>
        <w:t>mysql</w:t>
      </w:r>
      <w:proofErr w:type="spellEnd"/>
    </w:p>
    <w:p w:rsidR="00B4745E" w:rsidRPr="00121316" w:rsidRDefault="00B4745E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121316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CREATE USER '</w:t>
      </w:r>
      <w:proofErr w:type="spellStart"/>
      <w:r w:rsidRPr="00121316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megan</w:t>
      </w:r>
      <w:r w:rsidR="00411A4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et</w:t>
      </w:r>
      <w:proofErr w:type="spellEnd"/>
      <w:r w:rsidR="00411A4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'@'localhost' IDENTIFIED BY 'P</w:t>
      </w:r>
      <w:r w:rsidRPr="00121316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assword</w:t>
      </w:r>
      <w:r w:rsidR="00411A4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1.</w:t>
      </w:r>
      <w:r w:rsidRPr="00121316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';</w:t>
      </w:r>
    </w:p>
    <w:p w:rsidR="00B4745E" w:rsidRPr="00B4745E" w:rsidRDefault="00B4745E" w:rsidP="001735E2"/>
    <w:p w:rsidR="004D2A4F" w:rsidRPr="004D2A4F" w:rsidRDefault="004D2A4F" w:rsidP="001735E2">
      <w:pPr>
        <w:rPr>
          <w:lang w:val="es-US"/>
        </w:rPr>
      </w:pPr>
      <w:r w:rsidRPr="004D2A4F">
        <w:rPr>
          <w:lang w:val="es-US"/>
        </w:rPr>
        <w:t>Otorgamos privilegios a dicho usuario</w:t>
      </w:r>
    </w:p>
    <w:p w:rsidR="004D2A4F" w:rsidRPr="00CC57E7" w:rsidRDefault="00B4745E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GRANT ALL PRIVILEGES ON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meganet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TO '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meganet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'@'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localhost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'</w:t>
      </w:r>
      <w:r w:rsidR="00DE0483"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;</w:t>
      </w:r>
    </w:p>
    <w:p w:rsidR="004D2A4F" w:rsidRPr="004D2A4F" w:rsidRDefault="004D2A4F" w:rsidP="001735E2">
      <w:pPr>
        <w:rPr>
          <w:lang w:val="es-US"/>
        </w:rPr>
      </w:pPr>
      <w:r w:rsidRPr="004D2A4F">
        <w:rPr>
          <w:lang w:val="es-US"/>
        </w:rPr>
        <w:t>Hacemos permanentes estos privilegios</w:t>
      </w:r>
    </w:p>
    <w:p w:rsidR="004D2A4F" w:rsidRPr="00CC57E7" w:rsidRDefault="00B4745E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FLUSH PRIVILEGES;</w:t>
      </w:r>
    </w:p>
    <w:p w:rsidR="004D2A4F" w:rsidRDefault="004D2A4F" w:rsidP="001735E2">
      <w:pPr>
        <w:rPr>
          <w:lang w:val="es-US"/>
        </w:rPr>
      </w:pPr>
      <w:r>
        <w:rPr>
          <w:lang w:val="es-US"/>
        </w:rPr>
        <w:t xml:space="preserve">Creamos la base de datos </w:t>
      </w:r>
      <w:proofErr w:type="spellStart"/>
      <w:r>
        <w:rPr>
          <w:lang w:val="es-US"/>
        </w:rPr>
        <w:t>meganet</w:t>
      </w:r>
      <w:proofErr w:type="spellEnd"/>
    </w:p>
    <w:p w:rsidR="004D2A4F" w:rsidRPr="00CC57E7" w:rsidRDefault="00B4745E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CREATE DATABASE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meganet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;</w:t>
      </w:r>
    </w:p>
    <w:p w:rsidR="004D2A4F" w:rsidRDefault="00AD6DE7" w:rsidP="001735E2">
      <w:pPr>
        <w:rPr>
          <w:lang w:val="es-US"/>
        </w:rPr>
      </w:pPr>
      <w:r>
        <w:rPr>
          <w:lang w:val="es-US"/>
        </w:rPr>
        <w:t>Salimos del servicio</w:t>
      </w:r>
    </w:p>
    <w:p w:rsidR="00AD6DE7" w:rsidRPr="00CC57E7" w:rsidRDefault="00DE0483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exit</w:t>
      </w:r>
      <w:proofErr w:type="spellEnd"/>
      <w:proofErr w:type="gramEnd"/>
    </w:p>
    <w:p w:rsidR="00861072" w:rsidRPr="004D2A4F" w:rsidRDefault="00861072" w:rsidP="00861072">
      <w:pPr>
        <w:rPr>
          <w:lang w:val="es-US"/>
        </w:rPr>
      </w:pPr>
      <w:r w:rsidRPr="004D2A4F">
        <w:rPr>
          <w:lang w:val="es-US"/>
        </w:rPr>
        <w:t xml:space="preserve">  </w:t>
      </w:r>
    </w:p>
    <w:p w:rsidR="008B207B" w:rsidRDefault="008B207B">
      <w:pPr>
        <w:rPr>
          <w:lang w:val="es-US"/>
        </w:rPr>
      </w:pPr>
      <w:r>
        <w:rPr>
          <w:lang w:val="es-US"/>
        </w:rPr>
        <w:br w:type="page"/>
      </w:r>
    </w:p>
    <w:p w:rsidR="00FD58A1" w:rsidRPr="00650933" w:rsidRDefault="00FD58A1" w:rsidP="00FD58A1">
      <w:pPr>
        <w:pStyle w:val="Heading1"/>
        <w:rPr>
          <w:lang w:val="es-US"/>
        </w:rPr>
      </w:pPr>
      <w:r>
        <w:rPr>
          <w:lang w:val="es-US"/>
        </w:rPr>
        <w:lastRenderedPageBreak/>
        <w:t xml:space="preserve">Instalación de </w:t>
      </w:r>
      <w:proofErr w:type="spellStart"/>
      <w:r>
        <w:rPr>
          <w:lang w:val="es-US"/>
        </w:rPr>
        <w:t>Lampp</w:t>
      </w:r>
      <w:proofErr w:type="spellEnd"/>
    </w:p>
    <w:p w:rsidR="00FD58A1" w:rsidRDefault="00FD58A1" w:rsidP="00B4745E">
      <w:pPr>
        <w:rPr>
          <w:lang w:val="es-US"/>
        </w:rPr>
      </w:pPr>
      <w:r>
        <w:rPr>
          <w:lang w:val="es-US"/>
        </w:rPr>
        <w:t>Para la inst</w:t>
      </w:r>
      <w:r w:rsidR="00B4745E">
        <w:rPr>
          <w:lang w:val="es-US"/>
        </w:rPr>
        <w:t>alación de nuestro servidor web.</w:t>
      </w:r>
    </w:p>
    <w:p w:rsidR="00FD58A1" w:rsidRDefault="00FD58A1">
      <w:pPr>
        <w:rPr>
          <w:lang w:val="es-US"/>
        </w:rPr>
      </w:pPr>
      <w:r>
        <w:rPr>
          <w:lang w:val="es-US"/>
        </w:rPr>
        <w:t>Para ello debemos colocarnos en una dirección donde tengamos escritura</w:t>
      </w:r>
    </w:p>
    <w:p w:rsidR="00AD75EB" w:rsidRPr="00CC57E7" w:rsidRDefault="00AD75EB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cd</w:t>
      </w:r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..</w:t>
      </w:r>
    </w:p>
    <w:p w:rsidR="00AD75EB" w:rsidRPr="00CC57E7" w:rsidRDefault="00AD75EB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cd</w:t>
      </w:r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/home</w:t>
      </w:r>
    </w:p>
    <w:p w:rsidR="00FD58A1" w:rsidRDefault="00152E43">
      <w:pPr>
        <w:rPr>
          <w:lang w:val="es-US"/>
        </w:rPr>
      </w:pPr>
      <w:r>
        <w:rPr>
          <w:lang w:val="es-US"/>
        </w:rPr>
        <w:t>Desde aquí mandamos a descargar nuestro archivo.</w:t>
      </w:r>
    </w:p>
    <w:p w:rsidR="00097CA1" w:rsidRPr="00097CA1" w:rsidRDefault="00DE0483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sudo</w:t>
      </w:r>
      <w:proofErr w:type="spellEnd"/>
      <w:proofErr w:type="gramEnd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proofErr w:type="spellStart"/>
      <w:r w:rsidR="00097CA1" w:rsidRPr="00097CA1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wget</w:t>
      </w:r>
      <w:proofErr w:type="spellEnd"/>
      <w:r w:rsidR="00097CA1" w:rsidRPr="00097CA1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https://www.apachefriends.org/xampp-files/8.0.12/xampp-linux-x64-8.0.12-0-installer.run</w:t>
      </w:r>
    </w:p>
    <w:p w:rsidR="00152E43" w:rsidRDefault="00152E43">
      <w:pPr>
        <w:rPr>
          <w:lang w:val="es-US"/>
        </w:rPr>
      </w:pPr>
      <w:r w:rsidRPr="00152E43">
        <w:rPr>
          <w:lang w:val="es-US"/>
        </w:rPr>
        <w:t>Cambiamos los permisos de ejecuci</w:t>
      </w:r>
      <w:r>
        <w:rPr>
          <w:lang w:val="es-US"/>
        </w:rPr>
        <w:t>ó</w:t>
      </w:r>
      <w:r w:rsidRPr="00152E43">
        <w:rPr>
          <w:lang w:val="es-US"/>
        </w:rPr>
        <w:t>n para este archivo</w:t>
      </w:r>
    </w:p>
    <w:p w:rsidR="00097CA1" w:rsidRPr="00097CA1" w:rsidRDefault="00DE0483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sudo</w:t>
      </w:r>
      <w:proofErr w:type="spellEnd"/>
      <w:proofErr w:type="gramEnd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proofErr w:type="spellStart"/>
      <w:r w:rsidR="00097CA1" w:rsidRPr="00097CA1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chmod</w:t>
      </w:r>
      <w:proofErr w:type="spellEnd"/>
      <w:r w:rsidR="00097CA1" w:rsidRPr="00097CA1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+x xampp-linux-x64-8.0.12-0-installer.run</w:t>
      </w:r>
    </w:p>
    <w:p w:rsidR="00152E43" w:rsidRDefault="002F799E">
      <w:pPr>
        <w:rPr>
          <w:lang w:val="es-US"/>
        </w:rPr>
      </w:pPr>
      <w:r w:rsidRPr="002F799E">
        <w:rPr>
          <w:lang w:val="es-US"/>
        </w:rPr>
        <w:t>Ejecutamos el archiv</w:t>
      </w:r>
      <w:r>
        <w:rPr>
          <w:lang w:val="es-US"/>
        </w:rPr>
        <w:t>o</w:t>
      </w:r>
      <w:r w:rsidRPr="002F799E">
        <w:rPr>
          <w:lang w:val="es-US"/>
        </w:rPr>
        <w:t xml:space="preserve"> para la </w:t>
      </w:r>
      <w:r>
        <w:rPr>
          <w:lang w:val="es-US"/>
        </w:rPr>
        <w:t xml:space="preserve">instalación </w:t>
      </w:r>
    </w:p>
    <w:p w:rsidR="00DE0483" w:rsidRPr="00CC57E7" w:rsidRDefault="00DE0483">
      <w:pPr>
        <w:rPr>
          <w:lang w:val="es-US"/>
        </w:rPr>
      </w:pPr>
      <w:r w:rsidRPr="00CC57E7">
        <w:rPr>
          <w:lang w:val="es-US"/>
        </w:rPr>
        <w:t xml:space="preserve">Entrar como </w:t>
      </w:r>
      <w:proofErr w:type="spellStart"/>
      <w:r w:rsidRPr="00CC57E7">
        <w:rPr>
          <w:lang w:val="es-US"/>
        </w:rPr>
        <w:t>admin</w:t>
      </w:r>
      <w:proofErr w:type="spellEnd"/>
    </w:p>
    <w:p w:rsidR="00DE0483" w:rsidRPr="00CC57E7" w:rsidRDefault="00DE0483">
      <w:pPr>
        <w:rPr>
          <w:lang w:val="es-US"/>
        </w:rPr>
      </w:pPr>
      <w:r w:rsidRPr="00CC57E7">
        <w:rPr>
          <w:lang w:val="es-US"/>
        </w:rPr>
        <w:t>Sudo su</w:t>
      </w:r>
    </w:p>
    <w:p w:rsidR="002F799E" w:rsidRPr="00CC57E7" w:rsidRDefault="00DE0483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.</w:t>
      </w:r>
      <w:r w:rsidR="00097CA1"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/ </w:t>
      </w:r>
      <w:proofErr w:type="gramStart"/>
      <w:r w:rsidR="00097CA1"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xampp-linux-</w:t>
      </w:r>
      <w:proofErr w:type="gramEnd"/>
      <w:r w:rsidR="00097CA1"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x64-8.0.12-0-installer.run</w:t>
      </w:r>
    </w:p>
    <w:p w:rsidR="00DE0483" w:rsidRPr="00DE0483" w:rsidRDefault="00DE0483" w:rsidP="00DE0483">
      <w:proofErr w:type="spellStart"/>
      <w:r w:rsidRPr="00DE0483">
        <w:t>Salida</w:t>
      </w:r>
      <w:proofErr w:type="spellEnd"/>
      <w:r w:rsidRPr="00DE0483">
        <w:t xml:space="preserve"> del </w:t>
      </w:r>
      <w:proofErr w:type="spellStart"/>
      <w:r w:rsidRPr="00DE0483">
        <w:t>comando</w:t>
      </w:r>
      <w:proofErr w:type="spellEnd"/>
    </w:p>
    <w:p w:rsidR="00DE0483" w:rsidRPr="00DE0483" w:rsidRDefault="00DE0483" w:rsidP="00DE0483">
      <w:r w:rsidRPr="00DE0483">
        <w:t>Select the components you want to install; clear the components you do not want</w:t>
      </w:r>
    </w:p>
    <w:p w:rsidR="00DE0483" w:rsidRPr="00DE0483" w:rsidRDefault="00DE0483" w:rsidP="00DE0483">
      <w:proofErr w:type="gramStart"/>
      <w:r w:rsidRPr="00DE0483">
        <w:t>to</w:t>
      </w:r>
      <w:proofErr w:type="gramEnd"/>
      <w:r w:rsidRPr="00DE0483">
        <w:t xml:space="preserve"> install. Click </w:t>
      </w:r>
      <w:proofErr w:type="gramStart"/>
      <w:r w:rsidRPr="00DE0483">
        <w:t>Next</w:t>
      </w:r>
      <w:proofErr w:type="gramEnd"/>
      <w:r w:rsidRPr="00DE0483">
        <w:t xml:space="preserve"> when you are ready to continue.</w:t>
      </w:r>
    </w:p>
    <w:p w:rsidR="00DE0483" w:rsidRPr="00DE0483" w:rsidRDefault="00DE0483" w:rsidP="00DE0483">
      <w:r w:rsidRPr="00DE0483">
        <w:t xml:space="preserve">XAMPP Core </w:t>
      </w:r>
      <w:proofErr w:type="gramStart"/>
      <w:r w:rsidRPr="00DE0483">
        <w:t>Files :</w:t>
      </w:r>
      <w:proofErr w:type="gramEnd"/>
      <w:r w:rsidRPr="00DE0483">
        <w:t xml:space="preserve"> Y (Cannot be edited)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XAMPP Developer Files [Y/n</w:t>
      </w:r>
      <w:proofErr w:type="gramStart"/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] :</w:t>
      </w:r>
      <w:proofErr w:type="gramEnd"/>
      <w:r w:rsidRPr="00BF59F7">
        <w:rPr>
          <w:rFonts w:ascii="Courier" w:hAnsi="Courier" w:cs="Courier New"/>
          <w:b/>
          <w:bCs/>
          <w:color w:val="F14E32"/>
          <w:sz w:val="25"/>
          <w:szCs w:val="21"/>
          <w:bdr w:val="single" w:sz="6" w:space="0" w:color="EFEEE6" w:frame="1"/>
          <w:shd w:val="clear" w:color="auto" w:fill="FFFFFF"/>
        </w:rPr>
        <w:t>y</w:t>
      </w:r>
    </w:p>
    <w:p w:rsidR="00DE0483" w:rsidRPr="00DE0483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Is the selection above correct? [Y/n]: </w:t>
      </w:r>
      <w:r w:rsidRPr="00BF59F7">
        <w:rPr>
          <w:rFonts w:ascii="Courier" w:hAnsi="Courier" w:cs="Courier New"/>
          <w:b/>
          <w:bCs/>
          <w:color w:val="F14E32"/>
          <w:sz w:val="25"/>
          <w:szCs w:val="21"/>
          <w:bdr w:val="single" w:sz="6" w:space="0" w:color="EFEEE6" w:frame="1"/>
          <w:shd w:val="clear" w:color="auto" w:fill="FFFFFF"/>
        </w:rPr>
        <w:t>y</w:t>
      </w:r>
    </w:p>
    <w:p w:rsidR="00DE0483" w:rsidRPr="00DE0483" w:rsidRDefault="00DE0483" w:rsidP="00DE0483">
      <w:r w:rsidRPr="00DE0483">
        <w:t>Installation Directory</w:t>
      </w:r>
    </w:p>
    <w:p w:rsidR="00DE0483" w:rsidRPr="00DE0483" w:rsidRDefault="00DE0483" w:rsidP="00DE0483">
      <w:r w:rsidRPr="00DE0483">
        <w:t>XAMPP will be installed to /opt/</w:t>
      </w:r>
      <w:proofErr w:type="spellStart"/>
      <w:r w:rsidRPr="00DE0483">
        <w:t>lampp</w:t>
      </w:r>
      <w:proofErr w:type="spellEnd"/>
    </w:p>
    <w:p w:rsidR="00DE0483" w:rsidRPr="00DE0483" w:rsidRDefault="00DE0483" w:rsidP="00DE0483">
      <w:r w:rsidRPr="00DE0483">
        <w:t>Press [Enter] to continue:</w:t>
      </w:r>
    </w:p>
    <w:p w:rsidR="00DE0483" w:rsidRPr="00DE0483" w:rsidRDefault="00DE0483" w:rsidP="00DE0483">
      <w:r w:rsidRPr="00DE0483">
        <w:t>----------------------------------------------------------------------------</w:t>
      </w:r>
    </w:p>
    <w:p w:rsidR="00DE0483" w:rsidRPr="00DE0483" w:rsidRDefault="00DE0483" w:rsidP="00DE0483">
      <w:r w:rsidRPr="00DE0483">
        <w:t>Setup is now ready to begin installing XAMPP on your computer.</w:t>
      </w:r>
    </w:p>
    <w:p w:rsidR="00DE0483" w:rsidRPr="00CC57E7" w:rsidRDefault="00DE0483" w:rsidP="00DE0483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r w:rsidRPr="00DE0483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Do you want to continue? </w:t>
      </w:r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[Y/n]: </w:t>
      </w:r>
      <w:r w:rsidRPr="00CC57E7">
        <w:rPr>
          <w:rFonts w:ascii="Courier" w:hAnsi="Courier" w:cs="Courier New"/>
          <w:b/>
          <w:bCs/>
          <w:color w:val="F14E32"/>
          <w:sz w:val="25"/>
          <w:szCs w:val="21"/>
          <w:bdr w:val="single" w:sz="6" w:space="0" w:color="EFEEE6" w:frame="1"/>
          <w:shd w:val="clear" w:color="auto" w:fill="FFFFFF"/>
          <w:lang w:val="es-US"/>
        </w:rPr>
        <w:t>y</w:t>
      </w:r>
    </w:p>
    <w:p w:rsidR="00016CB1" w:rsidRPr="00CC57E7" w:rsidRDefault="00016CB1">
      <w:pPr>
        <w:rPr>
          <w:lang w:val="es-US"/>
        </w:rPr>
      </w:pPr>
      <w:r w:rsidRPr="00CC57E7">
        <w:rPr>
          <w:lang w:val="es-US"/>
        </w:rPr>
        <w:br w:type="page"/>
      </w:r>
    </w:p>
    <w:p w:rsidR="005E6A9F" w:rsidRPr="00650933" w:rsidRDefault="005E6A9F" w:rsidP="005E6A9F">
      <w:pPr>
        <w:pStyle w:val="Heading1"/>
        <w:rPr>
          <w:lang w:val="es-US"/>
        </w:rPr>
      </w:pPr>
      <w:r>
        <w:rPr>
          <w:lang w:val="es-US"/>
        </w:rPr>
        <w:lastRenderedPageBreak/>
        <w:t xml:space="preserve">Instalación de </w:t>
      </w:r>
      <w:proofErr w:type="spellStart"/>
      <w:r>
        <w:rPr>
          <w:lang w:val="es-US"/>
        </w:rPr>
        <w:t>Git</w:t>
      </w:r>
      <w:proofErr w:type="spellEnd"/>
    </w:p>
    <w:p w:rsidR="00B835EE" w:rsidRPr="005E6A9F" w:rsidRDefault="005E6A9F">
      <w:pPr>
        <w:rPr>
          <w:lang w:val="es-US"/>
        </w:rPr>
      </w:pPr>
      <w:r w:rsidRPr="005E6A9F">
        <w:rPr>
          <w:lang w:val="es-US"/>
        </w:rPr>
        <w:t xml:space="preserve">Agregamos un </w:t>
      </w:r>
      <w:r>
        <w:rPr>
          <w:lang w:val="es-US"/>
        </w:rPr>
        <w:t>n</w:t>
      </w:r>
      <w:r w:rsidRPr="005E6A9F">
        <w:rPr>
          <w:lang w:val="es-US"/>
        </w:rPr>
        <w:t xml:space="preserve">uevo repositorio donde se encuentra el </w:t>
      </w:r>
      <w:proofErr w:type="spellStart"/>
      <w:r w:rsidRPr="005E6A9F">
        <w:rPr>
          <w:lang w:val="es-US"/>
        </w:rPr>
        <w:t>git</w:t>
      </w:r>
      <w:proofErr w:type="spellEnd"/>
      <w:r>
        <w:rPr>
          <w:lang w:val="es-US"/>
        </w:rPr>
        <w:t xml:space="preserve"> actualizado</w:t>
      </w:r>
    </w:p>
    <w:p w:rsidR="005E6A9F" w:rsidRPr="00121316" w:rsidRDefault="005E6A9F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sudo</w:t>
      </w:r>
      <w:proofErr w:type="spellEnd"/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add-apt-repository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pp</w:t>
      </w:r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a:git-core</w:t>
      </w:r>
      <w:proofErr w:type="spellEnd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</w:t>
      </w:r>
      <w:proofErr w:type="spellStart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ppa</w:t>
      </w:r>
      <w:proofErr w:type="spellEnd"/>
      <w:r w:rsidRPr="00121316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 </w:t>
      </w:r>
    </w:p>
    <w:p w:rsidR="005E6A9F" w:rsidRPr="00D32192" w:rsidRDefault="005E6A9F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 w:rsidRPr="00D321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sudo</w:t>
      </w:r>
      <w:proofErr w:type="spellEnd"/>
      <w:proofErr w:type="gramEnd"/>
      <w:r w:rsidRPr="00D321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apt update</w:t>
      </w:r>
    </w:p>
    <w:p w:rsidR="00B835EE" w:rsidRPr="00121316" w:rsidRDefault="005E6A9F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 w:rsidRPr="00D321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sudo</w:t>
      </w:r>
      <w:proofErr w:type="spellEnd"/>
      <w:proofErr w:type="gramEnd"/>
      <w:r w:rsidRPr="00D321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apt install </w:t>
      </w:r>
      <w:proofErr w:type="spellStart"/>
      <w:r w:rsidRPr="00D321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git</w:t>
      </w:r>
      <w:proofErr w:type="spellEnd"/>
    </w:p>
    <w:p w:rsidR="005E6A9F" w:rsidRPr="00650933" w:rsidRDefault="005E6A9F" w:rsidP="005E6A9F">
      <w:pPr>
        <w:pStyle w:val="Heading1"/>
        <w:rPr>
          <w:lang w:val="es-US"/>
        </w:rPr>
      </w:pPr>
      <w:r>
        <w:rPr>
          <w:lang w:val="es-US"/>
        </w:rPr>
        <w:t xml:space="preserve">Instalación de </w:t>
      </w:r>
      <w:proofErr w:type="spellStart"/>
      <w:r>
        <w:rPr>
          <w:lang w:val="es-US"/>
        </w:rPr>
        <w:t>Curl</w:t>
      </w:r>
      <w:proofErr w:type="spellEnd"/>
    </w:p>
    <w:p w:rsidR="00082E48" w:rsidRPr="00CC57E7" w:rsidRDefault="005E6A9F" w:rsidP="00121316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sudo</w:t>
      </w:r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apt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install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curl</w:t>
      </w:r>
      <w:proofErr w:type="spellEnd"/>
    </w:p>
    <w:p w:rsidR="005E6A9F" w:rsidRDefault="005E6A9F">
      <w:pP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</w:p>
    <w:p w:rsidR="005E6A9F" w:rsidRPr="00650933" w:rsidRDefault="005E6A9F" w:rsidP="005E6A9F">
      <w:pPr>
        <w:pStyle w:val="Heading1"/>
        <w:rPr>
          <w:lang w:val="es-US"/>
        </w:rPr>
      </w:pPr>
      <w:r>
        <w:rPr>
          <w:lang w:val="es-US"/>
        </w:rPr>
        <w:t xml:space="preserve">Instalación de </w:t>
      </w:r>
      <w:proofErr w:type="spellStart"/>
      <w:r>
        <w:rPr>
          <w:lang w:val="es-US"/>
        </w:rPr>
        <w:t>Nvm</w:t>
      </w:r>
      <w:proofErr w:type="spellEnd"/>
    </w:p>
    <w:p w:rsidR="00DB171A" w:rsidRPr="00DB171A" w:rsidRDefault="00DB171A" w:rsidP="00DB171A">
      <w:pPr>
        <w:rPr>
          <w:lang w:val="es-US"/>
        </w:rPr>
      </w:pPr>
      <w:r w:rsidRPr="00DB171A">
        <w:rPr>
          <w:lang w:val="es-US"/>
        </w:rPr>
        <w:t>Ins</w:t>
      </w:r>
      <w:r>
        <w:rPr>
          <w:lang w:val="es-US"/>
        </w:rPr>
        <w:t xml:space="preserve">talamos el </w:t>
      </w:r>
      <w:proofErr w:type="spellStart"/>
      <w:r>
        <w:rPr>
          <w:lang w:val="es-US"/>
        </w:rPr>
        <w:t>Node</w:t>
      </w:r>
      <w:proofErr w:type="spellEnd"/>
      <w:r>
        <w:rPr>
          <w:lang w:val="es-US"/>
        </w:rPr>
        <w:t xml:space="preserve"> Ve</w:t>
      </w:r>
      <w:r w:rsidRPr="00DB171A">
        <w:rPr>
          <w:lang w:val="es-US"/>
        </w:rPr>
        <w:t>rsi</w:t>
      </w:r>
      <w:r>
        <w:rPr>
          <w:lang w:val="es-US"/>
        </w:rPr>
        <w:t>ó</w:t>
      </w:r>
      <w:r w:rsidRPr="00DB171A">
        <w:rPr>
          <w:lang w:val="es-US"/>
        </w:rPr>
        <w:t xml:space="preserve">n </w:t>
      </w:r>
      <w:r>
        <w:rPr>
          <w:lang w:val="es-US"/>
        </w:rPr>
        <w:t>M</w:t>
      </w:r>
      <w:r w:rsidRPr="00DB171A">
        <w:rPr>
          <w:lang w:val="es-US"/>
        </w:rPr>
        <w:t>anager, para ello debemos descargar e instalar con el siguiente comando.</w:t>
      </w:r>
    </w:p>
    <w:p w:rsidR="005E6A9F" w:rsidRPr="005E6A9F" w:rsidRDefault="005E6A9F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gramStart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curl</w:t>
      </w:r>
      <w:proofErr w:type="gramEnd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https://raw.githubusercontent.com/creationix/nvm/master/install.sh | bash </w:t>
      </w:r>
    </w:p>
    <w:p w:rsidR="005E6A9F" w:rsidRPr="005E6A9F" w:rsidRDefault="005E6A9F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gramStart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source</w:t>
      </w:r>
      <w:proofErr w:type="gramEnd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~/.profile  </w:t>
      </w:r>
    </w:p>
    <w:p w:rsidR="005E6A9F" w:rsidRPr="005E6A9F" w:rsidRDefault="005E6A9F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nvm</w:t>
      </w:r>
      <w:proofErr w:type="spellEnd"/>
      <w:proofErr w:type="gramEnd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--version</w:t>
      </w:r>
    </w:p>
    <w:p w:rsidR="005E6A9F" w:rsidRPr="005E6A9F" w:rsidRDefault="005E6A9F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nvm</w:t>
      </w:r>
      <w:proofErr w:type="spellEnd"/>
      <w:proofErr w:type="gramEnd"/>
      <w:r w:rsidRPr="005E6A9F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install 14.17.5</w:t>
      </w:r>
    </w:p>
    <w:p w:rsidR="005E6A9F" w:rsidRPr="00CC57E7" w:rsidRDefault="005E6A9F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node</w:t>
      </w:r>
      <w:proofErr w:type="spellEnd"/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--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version</w:t>
      </w:r>
      <w:proofErr w:type="spellEnd"/>
    </w:p>
    <w:p w:rsidR="005E6A9F" w:rsidRPr="00CC57E7" w:rsidRDefault="005E6A9F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nvm</w:t>
      </w:r>
      <w:proofErr w:type="spellEnd"/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use 14.17.5</w:t>
      </w:r>
    </w:p>
    <w:p w:rsidR="005E6A9F" w:rsidRDefault="005E6A9F" w:rsidP="005E6A9F">
      <w:pP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</w:p>
    <w:p w:rsidR="004644CC" w:rsidRDefault="004644CC" w:rsidP="005E6A9F">
      <w:pP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</w:p>
    <w:p w:rsidR="004644CC" w:rsidRDefault="004644CC" w:rsidP="005E6A9F">
      <w:pP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</w:p>
    <w:p w:rsidR="005E6A9F" w:rsidRPr="00650933" w:rsidRDefault="005E6A9F" w:rsidP="005E6A9F">
      <w:pPr>
        <w:pStyle w:val="Heading1"/>
        <w:rPr>
          <w:lang w:val="es-US"/>
        </w:rPr>
      </w:pPr>
      <w:r>
        <w:rPr>
          <w:lang w:val="es-US"/>
        </w:rPr>
        <w:lastRenderedPageBreak/>
        <w:t xml:space="preserve">Instalación de </w:t>
      </w:r>
      <w:proofErr w:type="spellStart"/>
      <w:r>
        <w:rPr>
          <w:lang w:val="es-US"/>
        </w:rPr>
        <w:t>Composer</w:t>
      </w:r>
      <w:proofErr w:type="spellEnd"/>
    </w:p>
    <w:p w:rsidR="005E6A9F" w:rsidRPr="00DB171A" w:rsidRDefault="00F6253D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/opt/</w:t>
      </w:r>
      <w:proofErr w:type="spellStart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lampp</w:t>
      </w:r>
      <w:proofErr w:type="spellEnd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/bin/</w:t>
      </w:r>
      <w:proofErr w:type="spellStart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php</w:t>
      </w:r>
      <w:proofErr w:type="spellEnd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-r "</w:t>
      </w:r>
      <w:proofErr w:type="gramStart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copy(</w:t>
      </w:r>
      <w:proofErr w:type="gram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'https://getcomposer.org/installer', 'composer-</w:t>
      </w:r>
      <w:proofErr w:type="spellStart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setup.php</w:t>
      </w:r>
      <w:proofErr w:type="spell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');"</w:t>
      </w:r>
    </w:p>
    <w:p w:rsidR="005E6A9F" w:rsidRPr="00DB171A" w:rsidRDefault="00F6253D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/opt/</w:t>
      </w:r>
      <w:proofErr w:type="spellStart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lampp</w:t>
      </w:r>
      <w:proofErr w:type="spellEnd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/bin/</w:t>
      </w:r>
      <w:proofErr w:type="spellStart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php</w:t>
      </w:r>
      <w:proofErr w:type="spell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-r "if (</w:t>
      </w:r>
      <w:proofErr w:type="spellStart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hash_</w:t>
      </w:r>
      <w:proofErr w:type="gramStart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file</w:t>
      </w:r>
      <w:proofErr w:type="spell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(</w:t>
      </w:r>
      <w:proofErr w:type="gram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'sha384', 'composer-</w:t>
      </w:r>
      <w:proofErr w:type="spellStart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setup.php</w:t>
      </w:r>
      <w:proofErr w:type="spell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') === '906a84df04cea2aa72f40b5f787e49f22d4c2f19492ac310e8cba5b96ac8b64115ac402c8cd292b8a03482574915d1a8') { echo 'Installer verified'; } else { echo 'Installer corrupt'; unlink('composer-</w:t>
      </w:r>
      <w:proofErr w:type="spellStart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setup.php</w:t>
      </w:r>
      <w:proofErr w:type="spell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'); } echo PHP_EOL;"</w:t>
      </w:r>
    </w:p>
    <w:p w:rsidR="005E6A9F" w:rsidRPr="00DB171A" w:rsidRDefault="00F6253D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/opt/</w:t>
      </w:r>
      <w:proofErr w:type="spellStart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lampp</w:t>
      </w:r>
      <w:proofErr w:type="spellEnd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/bin/</w:t>
      </w:r>
      <w:proofErr w:type="spellStart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php</w:t>
      </w:r>
      <w:proofErr w:type="spell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composer-</w:t>
      </w:r>
      <w:proofErr w:type="spellStart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setup.php</w:t>
      </w:r>
      <w:proofErr w:type="spellEnd"/>
    </w:p>
    <w:p w:rsidR="005E6A9F" w:rsidRDefault="00F6253D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/opt/</w:t>
      </w:r>
      <w:proofErr w:type="spellStart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lampp</w:t>
      </w:r>
      <w:proofErr w:type="spellEnd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/bin/</w:t>
      </w:r>
      <w:proofErr w:type="spellStart"/>
      <w:r w:rsidRPr="00F6253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php</w:t>
      </w:r>
      <w:proofErr w:type="spell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-r "</w:t>
      </w:r>
      <w:proofErr w:type="gramStart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unlink(</w:t>
      </w:r>
      <w:proofErr w:type="gram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'composer-</w:t>
      </w:r>
      <w:proofErr w:type="spellStart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setup.php</w:t>
      </w:r>
      <w:proofErr w:type="spellEnd"/>
      <w:r w:rsidR="005E6A9F"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');"</w:t>
      </w:r>
    </w:p>
    <w:p w:rsidR="00543592" w:rsidRPr="00DB171A" w:rsidRDefault="00543592" w:rsidP="00DB171A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</w:p>
    <w:p w:rsidR="00182800" w:rsidRPr="00650933" w:rsidRDefault="00182800" w:rsidP="00182800">
      <w:pPr>
        <w:pStyle w:val="Heading1"/>
        <w:rPr>
          <w:lang w:val="es-US"/>
        </w:rPr>
      </w:pPr>
      <w:r>
        <w:rPr>
          <w:lang w:val="es-US"/>
        </w:rPr>
        <w:t>Desplegando la aplicación</w:t>
      </w:r>
    </w:p>
    <w:p w:rsidR="00182800" w:rsidRDefault="00182800" w:rsidP="00182800">
      <w:pPr>
        <w:rPr>
          <w:lang w:val="es-US"/>
        </w:rPr>
      </w:pPr>
      <w:r w:rsidRPr="00182800">
        <w:rPr>
          <w:lang w:val="es-US"/>
        </w:rPr>
        <w:t>Utiliza</w:t>
      </w:r>
      <w:r>
        <w:rPr>
          <w:lang w:val="es-US"/>
        </w:rPr>
        <w:t xml:space="preserve">ndo </w:t>
      </w:r>
      <w:proofErr w:type="spellStart"/>
      <w:r>
        <w:rPr>
          <w:lang w:val="es-US"/>
        </w:rPr>
        <w:t>git</w:t>
      </w:r>
      <w:proofErr w:type="spellEnd"/>
      <w:r>
        <w:rPr>
          <w:lang w:val="es-US"/>
        </w:rPr>
        <w:t xml:space="preserve"> descargamos la aplicació</w:t>
      </w:r>
      <w:r w:rsidRPr="00182800">
        <w:rPr>
          <w:lang w:val="es-US"/>
        </w:rPr>
        <w:t>n</w:t>
      </w:r>
      <w:r>
        <w:rPr>
          <w:lang w:val="es-US"/>
        </w:rPr>
        <w:t xml:space="preserve"> desde los repositorios de </w:t>
      </w:r>
      <w:proofErr w:type="spellStart"/>
      <w:r>
        <w:rPr>
          <w:lang w:val="es-US"/>
        </w:rPr>
        <w:t>git</w:t>
      </w:r>
      <w:proofErr w:type="spellEnd"/>
      <w:r>
        <w:rPr>
          <w:lang w:val="es-US"/>
        </w:rPr>
        <w:t>.</w:t>
      </w:r>
    </w:p>
    <w:p w:rsidR="00182800" w:rsidRDefault="00182800" w:rsidP="00182800">
      <w:pPr>
        <w:rPr>
          <w:lang w:val="es-US"/>
        </w:rPr>
      </w:pPr>
      <w:r>
        <w:rPr>
          <w:lang w:val="es-US"/>
        </w:rPr>
        <w:t xml:space="preserve">Nos dirigimos a la carpeta donde desplegaremos nuestra aplicación en mi caso </w:t>
      </w:r>
    </w:p>
    <w:p w:rsidR="00182800" w:rsidRPr="00CC57E7" w:rsidRDefault="00182800" w:rsidP="00973BDD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cd</w:t>
      </w:r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/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opt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lampp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httdocs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meganet</w:t>
      </w:r>
      <w:proofErr w:type="spellEnd"/>
    </w:p>
    <w:p w:rsidR="00182800" w:rsidRPr="00182800" w:rsidRDefault="00182800" w:rsidP="00182800">
      <w:pPr>
        <w:rPr>
          <w:lang w:val="es-US"/>
        </w:rPr>
      </w:pPr>
      <w:r>
        <w:rPr>
          <w:lang w:val="es-US"/>
        </w:rPr>
        <w:t>Inicializamos nuestro r</w:t>
      </w:r>
      <w:r w:rsidR="00DB273C">
        <w:rPr>
          <w:lang w:val="es-US"/>
        </w:rPr>
        <w:t>epositorio en dicha carpeta</w:t>
      </w:r>
    </w:p>
    <w:p w:rsidR="00182800" w:rsidRDefault="00182800" w:rsidP="00973BDD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proofErr w:type="gramStart"/>
      <w:r w:rsidRPr="00182800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git</w:t>
      </w:r>
      <w:proofErr w:type="spellEnd"/>
      <w:proofErr w:type="gramEnd"/>
      <w:r w:rsidRPr="00182800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182800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init</w:t>
      </w:r>
      <w:proofErr w:type="spellEnd"/>
      <w:r w:rsidRPr="00182800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</w:p>
    <w:p w:rsidR="00DB273C" w:rsidRPr="00DB273C" w:rsidRDefault="00DB273C" w:rsidP="00182800">
      <w:pPr>
        <w:rPr>
          <w:lang w:val="es-US"/>
        </w:rPr>
      </w:pPr>
      <w:r w:rsidRPr="00DB273C">
        <w:rPr>
          <w:lang w:val="es-US"/>
        </w:rPr>
        <w:t>Agregamos la dirección de origen de nuestro repositorio remoto</w:t>
      </w:r>
    </w:p>
    <w:p w:rsidR="00182800" w:rsidRDefault="00182800" w:rsidP="00973BDD">
      <w:pPr>
        <w:ind w:left="18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 w:rsidRPr="00182800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git</w:t>
      </w:r>
      <w:proofErr w:type="spellEnd"/>
      <w:proofErr w:type="gramEnd"/>
      <w:r w:rsidRPr="00182800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remote add origin https://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@github.com/luffmaster/meganet-prod.git</w:t>
      </w:r>
    </w:p>
    <w:p w:rsidR="004743AF" w:rsidRPr="004743AF" w:rsidRDefault="004743AF" w:rsidP="00182800">
      <w:pPr>
        <w:rPr>
          <w:lang w:val="es-US"/>
        </w:rPr>
      </w:pPr>
      <w:r w:rsidRPr="004743AF">
        <w:rPr>
          <w:lang w:val="es-US"/>
        </w:rPr>
        <w:t>Descargamos la aplicación desde el repositorio remoto hacia nuestro repositorio local</w:t>
      </w:r>
      <w:r>
        <w:rPr>
          <w:lang w:val="es-US"/>
        </w:rPr>
        <w:t>.</w:t>
      </w:r>
    </w:p>
    <w:p w:rsidR="00182800" w:rsidRPr="00973BDD" w:rsidRDefault="00182800" w:rsidP="00973BDD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proofErr w:type="gramStart"/>
      <w:r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git</w:t>
      </w:r>
      <w:proofErr w:type="spellEnd"/>
      <w:proofErr w:type="gramEnd"/>
      <w:r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pull</w:t>
      </w:r>
      <w:proofErr w:type="spellEnd"/>
      <w:r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origin</w:t>
      </w:r>
      <w:proofErr w:type="spellEnd"/>
      <w:r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proofErr w:type="spellStart"/>
      <w:r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main</w:t>
      </w:r>
      <w:proofErr w:type="spellEnd"/>
    </w:p>
    <w:p w:rsidR="004743AF" w:rsidRPr="004743AF" w:rsidRDefault="004743AF" w:rsidP="00182800">
      <w:pP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r>
        <w:rPr>
          <w:lang w:val="es-US"/>
        </w:rPr>
        <w:t xml:space="preserve">Descargamos e instalamos dependencias con utilizando </w:t>
      </w:r>
      <w:proofErr w:type="spellStart"/>
      <w:r>
        <w:rPr>
          <w:lang w:val="es-US"/>
        </w:rPr>
        <w:t>composer</w:t>
      </w:r>
      <w:proofErr w:type="spellEnd"/>
    </w:p>
    <w:p w:rsidR="00543592" w:rsidRPr="00543592" w:rsidRDefault="00543592" w:rsidP="00543592">
      <w:pP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5435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/opt/</w:t>
      </w:r>
      <w:proofErr w:type="spellStart"/>
      <w:r w:rsidRPr="005435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lampp</w:t>
      </w:r>
      <w:proofErr w:type="spellEnd"/>
      <w:r w:rsidRPr="005435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/bin/</w:t>
      </w:r>
      <w:proofErr w:type="spellStart"/>
      <w:r w:rsidRPr="005435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php</w:t>
      </w:r>
      <w:proofErr w:type="spellEnd"/>
      <w:r w:rsidRPr="005435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proofErr w:type="spellStart"/>
      <w:r w:rsidRPr="005435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composer.phar</w:t>
      </w:r>
      <w:proofErr w:type="spellEnd"/>
      <w:r w:rsidRPr="0054359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install</w:t>
      </w:r>
    </w:p>
    <w:p w:rsidR="004743AF" w:rsidRPr="004743AF" w:rsidRDefault="004743AF" w:rsidP="00543592">
      <w:pPr>
        <w:rPr>
          <w:lang w:val="es-US"/>
        </w:rPr>
      </w:pPr>
      <w:r w:rsidRPr="004743AF">
        <w:rPr>
          <w:lang w:val="es-US"/>
        </w:rPr>
        <w:t xml:space="preserve">Instalamos dependencias de </w:t>
      </w:r>
      <w:proofErr w:type="spellStart"/>
      <w:r w:rsidRPr="004743AF">
        <w:rPr>
          <w:lang w:val="es-US"/>
        </w:rPr>
        <w:t>node</w:t>
      </w:r>
      <w:proofErr w:type="spellEnd"/>
      <w:r w:rsidRPr="004743AF">
        <w:rPr>
          <w:lang w:val="es-US"/>
        </w:rPr>
        <w:t xml:space="preserve"> utilizando </w:t>
      </w:r>
      <w:proofErr w:type="spellStart"/>
      <w:r w:rsidRPr="004743AF">
        <w:rPr>
          <w:lang w:val="es-US"/>
        </w:rPr>
        <w:t>npm</w:t>
      </w:r>
      <w:proofErr w:type="spellEnd"/>
      <w:r w:rsidRPr="004743AF">
        <w:rPr>
          <w:lang w:val="es-US"/>
        </w:rPr>
        <w:t xml:space="preserve"> que instalamos anteriormente</w:t>
      </w:r>
    </w:p>
    <w:p w:rsidR="00182800" w:rsidRPr="00973BDD" w:rsidRDefault="00182800" w:rsidP="00973BDD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proofErr w:type="gramStart"/>
      <w:r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npm</w:t>
      </w:r>
      <w:proofErr w:type="spellEnd"/>
      <w:proofErr w:type="gramEnd"/>
      <w:r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r w:rsidR="004743AF" w:rsidRPr="00973BD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i</w:t>
      </w:r>
    </w:p>
    <w:p w:rsidR="00B003D7" w:rsidRDefault="00B003D7" w:rsidP="004743AF">
      <w:pPr>
        <w:rPr>
          <w:lang w:val="es-US"/>
        </w:rPr>
      </w:pPr>
      <w:r>
        <w:rPr>
          <w:lang w:val="es-US"/>
        </w:rPr>
        <w:t>Al terminar configuramos el archivo .</w:t>
      </w:r>
      <w:proofErr w:type="spellStart"/>
      <w:r>
        <w:rPr>
          <w:lang w:val="es-US"/>
        </w:rPr>
        <w:t>env</w:t>
      </w:r>
      <w:proofErr w:type="spellEnd"/>
      <w:r>
        <w:rPr>
          <w:lang w:val="es-US"/>
        </w:rPr>
        <w:t xml:space="preserve"> que es el que tiene los datos iniciales de la aplicación</w:t>
      </w:r>
    </w:p>
    <w:p w:rsidR="00B003D7" w:rsidRDefault="00B003D7" w:rsidP="004743AF">
      <w:pPr>
        <w:rPr>
          <w:lang w:val="es-US"/>
        </w:rPr>
      </w:pPr>
      <w:r>
        <w:rPr>
          <w:lang w:val="es-US"/>
        </w:rPr>
        <w:lastRenderedPageBreak/>
        <w:t>Hacemos una copia del que está como ejemplo de la siguiente manera:</w:t>
      </w:r>
    </w:p>
    <w:p w:rsidR="00B003D7" w:rsidRPr="004C1FAD" w:rsidRDefault="00B003D7" w:rsidP="00DB171A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proofErr w:type="gramStart"/>
      <w:r w:rsidRPr="004C1FA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cp</w:t>
      </w:r>
      <w:proofErr w:type="spellEnd"/>
      <w:proofErr w:type="gramEnd"/>
      <w:r w:rsidRPr="004C1FA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.</w:t>
      </w:r>
      <w:proofErr w:type="spellStart"/>
      <w:r w:rsidRPr="004C1FA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env.example</w:t>
      </w:r>
      <w:proofErr w:type="spellEnd"/>
      <w:r w:rsidRPr="004C1FA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.</w:t>
      </w:r>
      <w:proofErr w:type="spellStart"/>
      <w:r w:rsidRPr="004C1FAD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env</w:t>
      </w:r>
      <w:proofErr w:type="spellEnd"/>
    </w:p>
    <w:p w:rsidR="00B003D7" w:rsidRDefault="004C1FAD" w:rsidP="004743AF">
      <w:pPr>
        <w:rPr>
          <w:lang w:val="es-US"/>
        </w:rPr>
      </w:pPr>
      <w:r>
        <w:rPr>
          <w:lang w:val="es-US"/>
        </w:rPr>
        <w:t xml:space="preserve">Procedemos a configurar el archivo principalmente en el área </w:t>
      </w:r>
      <w:r w:rsidR="00E55B1B">
        <w:rPr>
          <w:lang w:val="es-US"/>
        </w:rPr>
        <w:t>de las bases de datos: ejemplo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1FAD" w:rsidTr="004C1FAD">
        <w:tc>
          <w:tcPr>
            <w:tcW w:w="9350" w:type="dxa"/>
          </w:tcPr>
          <w:p w:rsidR="004C1FAD" w:rsidRPr="004C1FAD" w:rsidRDefault="004C1FAD" w:rsidP="004C1FAD">
            <w:pPr>
              <w:shd w:val="clear" w:color="auto" w:fill="1E1E1E"/>
              <w:spacing w:before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C1F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DB_CONNECTION=</w:t>
            </w:r>
            <w:proofErr w:type="spellStart"/>
            <w:r w:rsidRPr="004C1F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mysql</w:t>
            </w:r>
            <w:proofErr w:type="spellEnd"/>
          </w:p>
          <w:p w:rsidR="004C1FAD" w:rsidRPr="004C1FAD" w:rsidRDefault="004C1FAD" w:rsidP="004C1FAD">
            <w:pPr>
              <w:shd w:val="clear" w:color="auto" w:fill="1E1E1E"/>
              <w:spacing w:before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C1F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DB_HOST=127.0.0.1</w:t>
            </w:r>
          </w:p>
          <w:p w:rsidR="004C1FAD" w:rsidRPr="004C1FAD" w:rsidRDefault="004C1FAD" w:rsidP="004C1FAD">
            <w:pPr>
              <w:shd w:val="clear" w:color="auto" w:fill="1E1E1E"/>
              <w:spacing w:before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C1F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DB_PORT=3306</w:t>
            </w:r>
          </w:p>
          <w:p w:rsidR="004C1FAD" w:rsidRPr="004C1FAD" w:rsidRDefault="00E55B1B" w:rsidP="004C1FAD">
            <w:pPr>
              <w:shd w:val="clear" w:color="auto" w:fill="1E1E1E"/>
              <w:spacing w:before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DB_DATABASE=</w:t>
            </w:r>
            <w:proofErr w:type="spellStart"/>
            <w:r w:rsidR="00EB348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meganet</w:t>
            </w:r>
            <w:proofErr w:type="spellEnd"/>
          </w:p>
          <w:p w:rsidR="004C1FAD" w:rsidRPr="004C1FAD" w:rsidRDefault="00EB348A" w:rsidP="004C1FAD">
            <w:pPr>
              <w:shd w:val="clear" w:color="auto" w:fill="1E1E1E"/>
              <w:spacing w:before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DB_USERNAME=</w:t>
            </w:r>
            <w:proofErr w:type="spell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meganet</w:t>
            </w:r>
            <w:proofErr w:type="spellEnd"/>
          </w:p>
          <w:p w:rsidR="004C1FAD" w:rsidRPr="004C1FAD" w:rsidRDefault="004C1FAD" w:rsidP="004C1FAD">
            <w:pPr>
              <w:shd w:val="clear" w:color="auto" w:fill="1E1E1E"/>
              <w:spacing w:before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C1F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DB_PASSWORD=</w:t>
            </w:r>
            <w:r w:rsidR="00EB348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Password1.</w:t>
            </w:r>
          </w:p>
        </w:tc>
      </w:tr>
    </w:tbl>
    <w:p w:rsidR="004743AF" w:rsidRDefault="004743AF" w:rsidP="004743AF">
      <w:pPr>
        <w:rPr>
          <w:lang w:val="es-US"/>
        </w:rPr>
      </w:pPr>
      <w:r w:rsidRPr="004743AF">
        <w:rPr>
          <w:lang w:val="es-US"/>
        </w:rPr>
        <w:t xml:space="preserve">Una vez terminado todo esto anteriormente </w:t>
      </w:r>
      <w:r>
        <w:rPr>
          <w:lang w:val="es-US"/>
        </w:rPr>
        <w:t xml:space="preserve">procedemos a dar los últimos detalles ejecutando los siguientes comandos de </w:t>
      </w:r>
      <w:proofErr w:type="spellStart"/>
      <w:r>
        <w:rPr>
          <w:lang w:val="es-US"/>
        </w:rPr>
        <w:t>laravel</w:t>
      </w:r>
      <w:proofErr w:type="spellEnd"/>
      <w:r w:rsidR="00B003D7">
        <w:rPr>
          <w:lang w:val="es-US"/>
        </w:rPr>
        <w:t>.</w:t>
      </w:r>
    </w:p>
    <w:p w:rsidR="00B003D7" w:rsidRDefault="00B003D7" w:rsidP="004743AF">
      <w:pPr>
        <w:rPr>
          <w:lang w:val="es-US"/>
        </w:rPr>
      </w:pPr>
      <w:r>
        <w:rPr>
          <w:lang w:val="es-US"/>
        </w:rPr>
        <w:t xml:space="preserve">Generamos las llaves </w:t>
      </w:r>
    </w:p>
    <w:p w:rsidR="004743AF" w:rsidRPr="00443602" w:rsidRDefault="004743AF" w:rsidP="00DB171A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/opt/lamp/bin/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php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artisan 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key</w:t>
      </w:r>
      <w:proofErr w:type="gram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:generate</w:t>
      </w:r>
      <w:proofErr w:type="spellEnd"/>
      <w:proofErr w:type="gramEnd"/>
    </w:p>
    <w:p w:rsidR="004743AF" w:rsidRPr="00CC57E7" w:rsidRDefault="004743AF" w:rsidP="00DB171A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/opt/lamp/bin/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php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artisan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optimize</w:t>
      </w: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:clear</w:t>
      </w:r>
      <w:proofErr w:type="spellEnd"/>
      <w:proofErr w:type="gramEnd"/>
    </w:p>
    <w:p w:rsidR="004743AF" w:rsidRPr="00CC57E7" w:rsidRDefault="004743AF" w:rsidP="00DB171A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/opt/lamp/bin/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php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artisan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migrate</w:t>
      </w: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:fresh</w:t>
      </w:r>
      <w:proofErr w:type="spellEnd"/>
      <w:proofErr w:type="gram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–seed</w:t>
      </w:r>
    </w:p>
    <w:p w:rsidR="004743AF" w:rsidRPr="00CC57E7" w:rsidRDefault="004743AF" w:rsidP="00DB171A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/opt/lamp/bin/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php</w:t>
      </w:r>
      <w:proofErr w:type="spellEnd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artisan </w:t>
      </w:r>
      <w:proofErr w:type="spell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storage</w:t>
      </w:r>
      <w:proofErr w:type="gramStart"/>
      <w:r w:rsidRPr="00CC57E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:link</w:t>
      </w:r>
      <w:proofErr w:type="spellEnd"/>
      <w:proofErr w:type="gramEnd"/>
    </w:p>
    <w:p w:rsidR="00B003D7" w:rsidRPr="00B003D7" w:rsidRDefault="00B003D7" w:rsidP="004743AF">
      <w:pPr>
        <w:rPr>
          <w:lang w:val="es-US"/>
        </w:rPr>
      </w:pPr>
      <w:r w:rsidRPr="00B003D7">
        <w:rPr>
          <w:lang w:val="es-US"/>
        </w:rPr>
        <w:t xml:space="preserve">Y por último compilamos los el código </w:t>
      </w:r>
      <w:proofErr w:type="spellStart"/>
      <w:r w:rsidRPr="00B003D7">
        <w:rPr>
          <w:lang w:val="es-US"/>
        </w:rPr>
        <w:t>javaScript</w:t>
      </w:r>
      <w:proofErr w:type="spellEnd"/>
    </w:p>
    <w:p w:rsidR="007D64EC" w:rsidRDefault="004743AF" w:rsidP="00F626B4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proofErr w:type="gramStart"/>
      <w:r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npm</w:t>
      </w:r>
      <w:proofErr w:type="spellEnd"/>
      <w:proofErr w:type="gramEnd"/>
      <w:r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run </w:t>
      </w:r>
      <w:proofErr w:type="spellStart"/>
      <w:r w:rsidRPr="00DB171A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dev</w:t>
      </w:r>
      <w:proofErr w:type="spellEnd"/>
    </w:p>
    <w:p w:rsidR="007D64EC" w:rsidRDefault="007D64EC" w:rsidP="007D64EC">
      <w:pPr>
        <w:rPr>
          <w:lang w:val="es-US"/>
        </w:rPr>
      </w:pPr>
      <w:r w:rsidRPr="007D64EC">
        <w:rPr>
          <w:lang w:val="es-US"/>
        </w:rPr>
        <w:t xml:space="preserve">Configurar el virtual host </w:t>
      </w:r>
      <w:r>
        <w:rPr>
          <w:lang w:val="es-US"/>
        </w:rPr>
        <w:t xml:space="preserve">en </w:t>
      </w:r>
      <w:proofErr w:type="spellStart"/>
      <w:r>
        <w:rPr>
          <w:lang w:val="es-US"/>
        </w:rPr>
        <w:t>lampp</w:t>
      </w:r>
      <w:proofErr w:type="spellEnd"/>
      <w:r>
        <w:rPr>
          <w:lang w:val="es-US"/>
        </w:rPr>
        <w:t xml:space="preserve"> nos dirigimos  utilizando nano</w:t>
      </w:r>
    </w:p>
    <w:p w:rsidR="007D64EC" w:rsidRPr="007334C2" w:rsidRDefault="007334C2" w:rsidP="007334C2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gramStart"/>
      <w:r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sudo</w:t>
      </w:r>
      <w:proofErr w:type="gramEnd"/>
      <w:r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</w:t>
      </w:r>
      <w:r w:rsidR="007D64EC"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nano /</w:t>
      </w:r>
      <w:proofErr w:type="spellStart"/>
      <w:r w:rsidR="007D64EC"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opt</w:t>
      </w:r>
      <w:proofErr w:type="spellEnd"/>
      <w:r w:rsidR="007D64EC"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="007D64EC"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lampp</w:t>
      </w:r>
      <w:proofErr w:type="spellEnd"/>
      <w:r w:rsidR="007D64EC"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="007D64EC"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etc</w:t>
      </w:r>
      <w:proofErr w:type="spellEnd"/>
      <w:r w:rsidR="007D64EC"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="007D64EC" w:rsidRPr="007334C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httpd.conf</w:t>
      </w:r>
      <w:proofErr w:type="spellEnd"/>
    </w:p>
    <w:p w:rsidR="007D64EC" w:rsidRPr="007D64EC" w:rsidRDefault="007D64EC" w:rsidP="007D64EC">
      <w:pPr>
        <w:rPr>
          <w:lang w:val="es-US"/>
        </w:rPr>
      </w:pPr>
      <w:r>
        <w:rPr>
          <w:lang w:val="es-US"/>
        </w:rPr>
        <w:t xml:space="preserve">Modificar la línea </w:t>
      </w:r>
      <w:r w:rsidR="00C17B67">
        <w:rPr>
          <w:lang w:val="es-US"/>
        </w:rPr>
        <w:t>229 y 230</w:t>
      </w:r>
      <w:r>
        <w:rPr>
          <w:lang w:val="es-US"/>
        </w:rPr>
        <w:t xml:space="preserve">  </w:t>
      </w:r>
    </w:p>
    <w:p w:rsidR="007D64EC" w:rsidRPr="00443602" w:rsidRDefault="007D64EC" w:rsidP="007D64EC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DocumentRoot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"/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opt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lampp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htdocs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"</w:t>
      </w:r>
    </w:p>
    <w:p w:rsidR="007D64EC" w:rsidRPr="00443602" w:rsidRDefault="007D64EC" w:rsidP="007D64EC">
      <w:pPr>
        <w:ind w:left="27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</w:pPr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&lt;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Directory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 xml:space="preserve"> "/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opt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lampp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htdocs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  <w:lang w:val="es-US"/>
        </w:rPr>
        <w:t>"&gt;</w:t>
      </w:r>
    </w:p>
    <w:p w:rsidR="007D64EC" w:rsidRPr="00372CF7" w:rsidRDefault="007D64EC" w:rsidP="007D64EC">
      <w:pPr>
        <w:rPr>
          <w:lang w:val="es-US"/>
        </w:rPr>
      </w:pPr>
      <w:r w:rsidRPr="00372CF7">
        <w:rPr>
          <w:lang w:val="es-US"/>
        </w:rPr>
        <w:t>Y colocar</w:t>
      </w:r>
      <w:r w:rsidR="00510A29">
        <w:rPr>
          <w:lang w:val="es-US"/>
        </w:rPr>
        <w:t>las de esta manera</w:t>
      </w:r>
      <w:r w:rsidRPr="00372CF7">
        <w:rPr>
          <w:lang w:val="es-US"/>
        </w:rPr>
        <w:t xml:space="preserve"> </w:t>
      </w:r>
    </w:p>
    <w:p w:rsidR="007D64EC" w:rsidRPr="00443602" w:rsidRDefault="007D64EC" w:rsidP="0080009E">
      <w:pPr>
        <w:ind w:left="270" w:firstLine="9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DocumentRoot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"/opt/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lampp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htdocs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</w:t>
      </w:r>
      <w:proofErr w:type="spellStart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meganet</w:t>
      </w:r>
      <w:proofErr w:type="spellEnd"/>
      <w:r w:rsidRPr="00443602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/public"</w:t>
      </w:r>
    </w:p>
    <w:p w:rsidR="004644CC" w:rsidRDefault="007D64EC" w:rsidP="00CC13AD">
      <w:pPr>
        <w:ind w:left="270" w:firstLine="9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r w:rsidRPr="007D64EC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&lt;Directory "/opt/</w:t>
      </w:r>
      <w:proofErr w:type="spellStart"/>
      <w:r w:rsidRPr="007D64EC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lampp</w:t>
      </w:r>
      <w:proofErr w:type="spellEnd"/>
      <w:r w:rsidRPr="007D64EC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</w:t>
      </w:r>
      <w:proofErr w:type="spellStart"/>
      <w:r w:rsidRPr="007D64EC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htdocs</w:t>
      </w:r>
      <w:proofErr w:type="spellEnd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</w:t>
      </w:r>
      <w:proofErr w:type="spellStart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meganet</w:t>
      </w:r>
      <w:proofErr w:type="spellEnd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/public</w:t>
      </w:r>
      <w:r w:rsidRPr="007D64EC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"&gt;</w:t>
      </w:r>
    </w:p>
    <w:p w:rsidR="00372CF7" w:rsidRPr="00372CF7" w:rsidRDefault="00372CF7" w:rsidP="00372CF7">
      <w:pPr>
        <w:rPr>
          <w:lang w:val="es-US"/>
        </w:rPr>
      </w:pPr>
      <w:r w:rsidRPr="00372CF7">
        <w:rPr>
          <w:lang w:val="es-US"/>
        </w:rPr>
        <w:t>Debemos cambiar los permisos de la carpeta "/</w:t>
      </w:r>
      <w:proofErr w:type="spellStart"/>
      <w:r w:rsidRPr="00372CF7">
        <w:rPr>
          <w:lang w:val="es-US"/>
        </w:rPr>
        <w:t>opt</w:t>
      </w:r>
      <w:proofErr w:type="spellEnd"/>
      <w:r w:rsidRPr="00372CF7">
        <w:rPr>
          <w:lang w:val="es-US"/>
        </w:rPr>
        <w:t>/</w:t>
      </w:r>
      <w:proofErr w:type="spellStart"/>
      <w:r w:rsidRPr="00372CF7">
        <w:rPr>
          <w:lang w:val="es-US"/>
        </w:rPr>
        <w:t>lampp</w:t>
      </w:r>
      <w:proofErr w:type="spellEnd"/>
      <w:r w:rsidRPr="00372CF7">
        <w:rPr>
          <w:lang w:val="es-US"/>
        </w:rPr>
        <w:t>/</w:t>
      </w:r>
      <w:proofErr w:type="spellStart"/>
      <w:r w:rsidRPr="00372CF7">
        <w:rPr>
          <w:lang w:val="es-US"/>
        </w:rPr>
        <w:t>htdocs</w:t>
      </w:r>
      <w:proofErr w:type="spellEnd"/>
      <w:r w:rsidRPr="00372CF7">
        <w:rPr>
          <w:lang w:val="es-US"/>
        </w:rPr>
        <w:t>/</w:t>
      </w:r>
      <w:proofErr w:type="spellStart"/>
      <w:r w:rsidRPr="00372CF7">
        <w:rPr>
          <w:lang w:val="es-US"/>
        </w:rPr>
        <w:t>meganet</w:t>
      </w:r>
      <w:proofErr w:type="spellEnd"/>
      <w:r w:rsidRPr="00372CF7">
        <w:rPr>
          <w:lang w:val="es-US"/>
        </w:rPr>
        <w:t>/</w:t>
      </w:r>
      <w:proofErr w:type="spellStart"/>
      <w:r w:rsidRPr="00372CF7">
        <w:rPr>
          <w:lang w:val="es-US"/>
        </w:rPr>
        <w:t>storage</w:t>
      </w:r>
      <w:proofErr w:type="spellEnd"/>
      <w:r w:rsidRPr="00372CF7">
        <w:rPr>
          <w:lang w:val="es-US"/>
        </w:rPr>
        <w:t>”</w:t>
      </w:r>
    </w:p>
    <w:p w:rsidR="00372CF7" w:rsidRPr="00372CF7" w:rsidRDefault="00372CF7" w:rsidP="00372CF7">
      <w:pPr>
        <w:rPr>
          <w:lang w:val="es-US"/>
        </w:rPr>
      </w:pPr>
      <w:r w:rsidRPr="00372CF7">
        <w:rPr>
          <w:lang w:val="es-US"/>
        </w:rPr>
        <w:t>Para ello utilizaremos</w:t>
      </w:r>
    </w:p>
    <w:p w:rsidR="00182800" w:rsidRDefault="001512CC" w:rsidP="00CC13AD">
      <w:pPr>
        <w:ind w:left="270" w:firstLine="9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sudo</w:t>
      </w:r>
      <w:proofErr w:type="spellEnd"/>
      <w:proofErr w:type="gramEnd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proofErr w:type="spellStart"/>
      <w:r w:rsidR="00372CF7" w:rsidRPr="00372CF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chmod</w:t>
      </w:r>
      <w:proofErr w:type="spellEnd"/>
      <w:r w:rsidR="00372CF7" w:rsidRPr="00372CF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–R 775 /opt/</w:t>
      </w:r>
      <w:proofErr w:type="spellStart"/>
      <w:r w:rsidR="00372CF7" w:rsidRPr="00372CF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lampp</w:t>
      </w:r>
      <w:proofErr w:type="spellEnd"/>
      <w:r w:rsidR="00372CF7" w:rsidRPr="00372CF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</w:t>
      </w:r>
      <w:proofErr w:type="spellStart"/>
      <w:r w:rsidR="00372CF7" w:rsidRPr="00372CF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htdocs</w:t>
      </w:r>
      <w:proofErr w:type="spellEnd"/>
      <w:r w:rsidR="00372CF7" w:rsidRPr="00372CF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</w:t>
      </w:r>
      <w:proofErr w:type="spellStart"/>
      <w:r w:rsidR="00372CF7" w:rsidRPr="00372CF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meganet</w:t>
      </w:r>
      <w:proofErr w:type="spellEnd"/>
      <w:r w:rsidR="00372CF7" w:rsidRPr="00372CF7"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/storage</w:t>
      </w:r>
    </w:p>
    <w:p w:rsidR="00443602" w:rsidRDefault="00443602" w:rsidP="00CC13AD">
      <w:pPr>
        <w:ind w:left="270" w:firstLine="9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</w:p>
    <w:p w:rsidR="00443602" w:rsidRDefault="00443602" w:rsidP="00CC13AD">
      <w:pPr>
        <w:ind w:left="270" w:firstLine="9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proofErr w:type="gramStart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lastRenderedPageBreak/>
        <w:t>iniciar</w:t>
      </w:r>
      <w:proofErr w:type="spellEnd"/>
      <w:proofErr w:type="gramEnd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  <w:proofErr w:type="spellStart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>servidor</w:t>
      </w:r>
      <w:proofErr w:type="spellEnd"/>
      <w:r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  <w:t xml:space="preserve"> </w:t>
      </w:r>
    </w:p>
    <w:p w:rsidR="00443602" w:rsidRPr="00372CF7" w:rsidRDefault="00117C77" w:rsidP="00CC13AD">
      <w:pPr>
        <w:ind w:left="270" w:firstLine="90"/>
        <w:rPr>
          <w:rFonts w:ascii="Courier" w:hAnsi="Courier" w:cs="Courier New"/>
          <w:color w:val="F14E32"/>
          <w:sz w:val="21"/>
          <w:szCs w:val="21"/>
          <w:bdr w:val="single" w:sz="6" w:space="0" w:color="EFEEE6" w:frame="1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bookmarkStart w:id="1" w:name="_GoBack"/>
      <w:bookmarkEnd w:id="1"/>
      <w:r w:rsidR="00443602">
        <w:rPr>
          <w:rFonts w:ascii="Arial" w:hAnsi="Arial" w:cs="Arial"/>
          <w:color w:val="202124"/>
          <w:shd w:val="clear" w:color="auto" w:fill="FFFFFF"/>
        </w:rPr>
        <w:t>/opt/</w:t>
      </w:r>
      <w:proofErr w:type="spellStart"/>
      <w:r w:rsidR="00443602">
        <w:rPr>
          <w:rFonts w:ascii="Arial" w:hAnsi="Arial" w:cs="Arial"/>
          <w:b/>
          <w:bCs/>
          <w:color w:val="202124"/>
          <w:shd w:val="clear" w:color="auto" w:fill="FFFFFF"/>
        </w:rPr>
        <w:t>lampp</w:t>
      </w:r>
      <w:proofErr w:type="spellEnd"/>
      <w:r w:rsidR="00443602">
        <w:rPr>
          <w:rFonts w:ascii="Arial" w:hAnsi="Arial" w:cs="Arial"/>
          <w:color w:val="202124"/>
          <w:shd w:val="clear" w:color="auto" w:fill="FFFFFF"/>
        </w:rPr>
        <w:t>/</w:t>
      </w:r>
      <w:proofErr w:type="spellStart"/>
      <w:r w:rsidR="00443602">
        <w:rPr>
          <w:rFonts w:ascii="Arial" w:hAnsi="Arial" w:cs="Arial"/>
          <w:b/>
          <w:bCs/>
          <w:color w:val="202124"/>
          <w:shd w:val="clear" w:color="auto" w:fill="FFFFFF"/>
        </w:rPr>
        <w:t>lampp</w:t>
      </w:r>
      <w:proofErr w:type="spellEnd"/>
      <w:r w:rsidR="00443602">
        <w:rPr>
          <w:rFonts w:ascii="Arial" w:hAnsi="Arial" w:cs="Arial"/>
          <w:color w:val="202124"/>
          <w:shd w:val="clear" w:color="auto" w:fill="FFFFFF"/>
        </w:rPr>
        <w:t> start</w:t>
      </w:r>
    </w:p>
    <w:sectPr w:rsidR="00443602" w:rsidRPr="00372CF7" w:rsidSect="00BF59F7">
      <w:footerReference w:type="default" r:id="rId34"/>
      <w:pgSz w:w="12240" w:h="15840"/>
      <w:pgMar w:top="1440" w:right="990" w:bottom="1440" w:left="126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507" w:rsidRDefault="00235507">
      <w:pPr>
        <w:spacing w:line="240" w:lineRule="auto"/>
      </w:pPr>
      <w:r>
        <w:separator/>
      </w:r>
    </w:p>
  </w:endnote>
  <w:endnote w:type="continuationSeparator" w:id="0">
    <w:p w:rsidR="00235507" w:rsidRDefault="00235507">
      <w:pPr>
        <w:spacing w:line="240" w:lineRule="auto"/>
      </w:pPr>
      <w:r>
        <w:continuationSeparator/>
      </w:r>
    </w:p>
  </w:endnote>
  <w:endnote w:type="continuationNotice" w:id="1">
    <w:p w:rsidR="00235507" w:rsidRDefault="00235507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92469712"/>
      <w:docPartObj>
        <w:docPartGallery w:val="Page Numbers (Bottom of Page)"/>
        <w:docPartUnique/>
      </w:docPartObj>
    </w:sdtPr>
    <w:sdtEndPr/>
    <w:sdtContent>
      <w:p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7C77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507" w:rsidRDefault="00235507">
      <w:pPr>
        <w:spacing w:line="240" w:lineRule="auto"/>
      </w:pPr>
      <w:r>
        <w:separator/>
      </w:r>
    </w:p>
  </w:footnote>
  <w:footnote w:type="continuationSeparator" w:id="0">
    <w:p w:rsidR="00235507" w:rsidRDefault="00235507">
      <w:pPr>
        <w:spacing w:line="240" w:lineRule="auto"/>
      </w:pPr>
      <w:r>
        <w:continuationSeparator/>
      </w:r>
    </w:p>
  </w:footnote>
  <w:footnote w:type="continuationNotice" w:id="1">
    <w:p w:rsidR="00235507" w:rsidRDefault="00235507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6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5"/>
    <w:lvlOverride w:ilvl="0">
      <w:startOverride w:val="1"/>
    </w:lvlOverride>
  </w:num>
  <w:num w:numId="3">
    <w:abstractNumId w:val="15"/>
  </w:num>
  <w:num w:numId="4">
    <w:abstractNumId w:val="15"/>
    <w:lvlOverride w:ilvl="0">
      <w:startOverride w:val="1"/>
    </w:lvlOverride>
  </w:num>
  <w:num w:numId="5">
    <w:abstractNumId w:val="8"/>
  </w:num>
  <w:num w:numId="6">
    <w:abstractNumId w:val="15"/>
    <w:lvlOverride w:ilvl="0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6"/>
  </w:num>
  <w:num w:numId="20">
    <w:abstractNumId w:val="9"/>
  </w:num>
  <w:num w:numId="21">
    <w:abstractNumId w:val="14"/>
  </w:num>
  <w:num w:numId="22">
    <w:abstractNumId w:val="13"/>
  </w:num>
  <w:num w:numId="23">
    <w:abstractNumId w:val="12"/>
  </w:num>
  <w:num w:numId="24">
    <w:abstractNumId w:val="11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es-US" w:vendorID="64" w:dllVersion="131078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933"/>
    <w:rsid w:val="00016748"/>
    <w:rsid w:val="00016CB1"/>
    <w:rsid w:val="00042328"/>
    <w:rsid w:val="0006567E"/>
    <w:rsid w:val="000760DB"/>
    <w:rsid w:val="00082E48"/>
    <w:rsid w:val="00091354"/>
    <w:rsid w:val="000947AE"/>
    <w:rsid w:val="00097CA1"/>
    <w:rsid w:val="000F00E7"/>
    <w:rsid w:val="00117C77"/>
    <w:rsid w:val="00121316"/>
    <w:rsid w:val="001512CC"/>
    <w:rsid w:val="00152E43"/>
    <w:rsid w:val="0015499C"/>
    <w:rsid w:val="001553A2"/>
    <w:rsid w:val="0016766E"/>
    <w:rsid w:val="00170063"/>
    <w:rsid w:val="001735E2"/>
    <w:rsid w:val="00175643"/>
    <w:rsid w:val="00182800"/>
    <w:rsid w:val="001A4F00"/>
    <w:rsid w:val="001B2338"/>
    <w:rsid w:val="001E6CB1"/>
    <w:rsid w:val="002061A9"/>
    <w:rsid w:val="00217B64"/>
    <w:rsid w:val="00235507"/>
    <w:rsid w:val="00235579"/>
    <w:rsid w:val="00253003"/>
    <w:rsid w:val="00257FAA"/>
    <w:rsid w:val="00263938"/>
    <w:rsid w:val="002A7E47"/>
    <w:rsid w:val="002E78EB"/>
    <w:rsid w:val="002F25A8"/>
    <w:rsid w:val="002F799E"/>
    <w:rsid w:val="003328DA"/>
    <w:rsid w:val="003407A9"/>
    <w:rsid w:val="00340DC9"/>
    <w:rsid w:val="00350982"/>
    <w:rsid w:val="00350BD5"/>
    <w:rsid w:val="00372CF7"/>
    <w:rsid w:val="00384FAA"/>
    <w:rsid w:val="00411A47"/>
    <w:rsid w:val="00443602"/>
    <w:rsid w:val="00444F02"/>
    <w:rsid w:val="004644CC"/>
    <w:rsid w:val="004743AF"/>
    <w:rsid w:val="00490CC6"/>
    <w:rsid w:val="004C1FAD"/>
    <w:rsid w:val="004C3421"/>
    <w:rsid w:val="004D2A4F"/>
    <w:rsid w:val="004F05F9"/>
    <w:rsid w:val="00506370"/>
    <w:rsid w:val="00510A29"/>
    <w:rsid w:val="00543592"/>
    <w:rsid w:val="005509B2"/>
    <w:rsid w:val="005556DB"/>
    <w:rsid w:val="00565C40"/>
    <w:rsid w:val="00582865"/>
    <w:rsid w:val="005C6405"/>
    <w:rsid w:val="005C6D45"/>
    <w:rsid w:val="005D58F7"/>
    <w:rsid w:val="005D69F1"/>
    <w:rsid w:val="005E6A9F"/>
    <w:rsid w:val="00617D63"/>
    <w:rsid w:val="00643D1A"/>
    <w:rsid w:val="00650933"/>
    <w:rsid w:val="00674588"/>
    <w:rsid w:val="00694E4F"/>
    <w:rsid w:val="006A7B57"/>
    <w:rsid w:val="006D44C5"/>
    <w:rsid w:val="006E6AE7"/>
    <w:rsid w:val="00701E07"/>
    <w:rsid w:val="00703619"/>
    <w:rsid w:val="00713586"/>
    <w:rsid w:val="00713672"/>
    <w:rsid w:val="007334C2"/>
    <w:rsid w:val="0073562D"/>
    <w:rsid w:val="007561AD"/>
    <w:rsid w:val="00760FE7"/>
    <w:rsid w:val="00786F01"/>
    <w:rsid w:val="007B07DE"/>
    <w:rsid w:val="007D64EC"/>
    <w:rsid w:val="007F4102"/>
    <w:rsid w:val="0080009E"/>
    <w:rsid w:val="008270A2"/>
    <w:rsid w:val="00853F77"/>
    <w:rsid w:val="00861072"/>
    <w:rsid w:val="00885CE1"/>
    <w:rsid w:val="008907FF"/>
    <w:rsid w:val="008A6582"/>
    <w:rsid w:val="008B207B"/>
    <w:rsid w:val="008B696C"/>
    <w:rsid w:val="008B6BEE"/>
    <w:rsid w:val="008D0740"/>
    <w:rsid w:val="008F78D7"/>
    <w:rsid w:val="00914C00"/>
    <w:rsid w:val="009200C1"/>
    <w:rsid w:val="00950270"/>
    <w:rsid w:val="00973BDD"/>
    <w:rsid w:val="00980085"/>
    <w:rsid w:val="0099462D"/>
    <w:rsid w:val="00997127"/>
    <w:rsid w:val="009D216F"/>
    <w:rsid w:val="009D3248"/>
    <w:rsid w:val="00A52FCD"/>
    <w:rsid w:val="00A64FA9"/>
    <w:rsid w:val="00A65E8A"/>
    <w:rsid w:val="00A87896"/>
    <w:rsid w:val="00A90120"/>
    <w:rsid w:val="00A90EDD"/>
    <w:rsid w:val="00AC1907"/>
    <w:rsid w:val="00AC1EE7"/>
    <w:rsid w:val="00AD6DE7"/>
    <w:rsid w:val="00AD75EB"/>
    <w:rsid w:val="00AF333F"/>
    <w:rsid w:val="00B003D7"/>
    <w:rsid w:val="00B02A51"/>
    <w:rsid w:val="00B4745E"/>
    <w:rsid w:val="00B650C6"/>
    <w:rsid w:val="00B817DD"/>
    <w:rsid w:val="00B835EE"/>
    <w:rsid w:val="00B84737"/>
    <w:rsid w:val="00BA63C2"/>
    <w:rsid w:val="00BB27CE"/>
    <w:rsid w:val="00BC6939"/>
    <w:rsid w:val="00BE1875"/>
    <w:rsid w:val="00BE45C8"/>
    <w:rsid w:val="00BF2331"/>
    <w:rsid w:val="00BF59F7"/>
    <w:rsid w:val="00BF7463"/>
    <w:rsid w:val="00C17B67"/>
    <w:rsid w:val="00C224A8"/>
    <w:rsid w:val="00C23BEC"/>
    <w:rsid w:val="00C30889"/>
    <w:rsid w:val="00C574E0"/>
    <w:rsid w:val="00C90A2E"/>
    <w:rsid w:val="00CC13AD"/>
    <w:rsid w:val="00CC57E7"/>
    <w:rsid w:val="00CC5861"/>
    <w:rsid w:val="00CF50E7"/>
    <w:rsid w:val="00D14407"/>
    <w:rsid w:val="00D30B81"/>
    <w:rsid w:val="00D32192"/>
    <w:rsid w:val="00D3649E"/>
    <w:rsid w:val="00D65327"/>
    <w:rsid w:val="00DB171A"/>
    <w:rsid w:val="00DB2198"/>
    <w:rsid w:val="00DB273C"/>
    <w:rsid w:val="00DE0483"/>
    <w:rsid w:val="00DF0FDA"/>
    <w:rsid w:val="00E142DA"/>
    <w:rsid w:val="00E16F51"/>
    <w:rsid w:val="00E42E1A"/>
    <w:rsid w:val="00E55B1B"/>
    <w:rsid w:val="00E62FB2"/>
    <w:rsid w:val="00E66C51"/>
    <w:rsid w:val="00E9488E"/>
    <w:rsid w:val="00EB0B6E"/>
    <w:rsid w:val="00EB348A"/>
    <w:rsid w:val="00EC5E8B"/>
    <w:rsid w:val="00EE70C1"/>
    <w:rsid w:val="00F169E1"/>
    <w:rsid w:val="00F23B45"/>
    <w:rsid w:val="00F56335"/>
    <w:rsid w:val="00F6253D"/>
    <w:rsid w:val="00F626B4"/>
    <w:rsid w:val="00F72AEC"/>
    <w:rsid w:val="00F74CDA"/>
    <w:rsid w:val="00F77B79"/>
    <w:rsid w:val="00F866A8"/>
    <w:rsid w:val="00FB35C9"/>
    <w:rsid w:val="00FB5B59"/>
    <w:rsid w:val="00FC318F"/>
    <w:rsid w:val="00FD1D72"/>
    <w:rsid w:val="00FD58A1"/>
    <w:rsid w:val="00FF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URL:https://releases.ubuntu.com/20.0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3A5E5-7A24-4AD7-B399-A0DCE861E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18</Pages>
  <Words>1691</Words>
  <Characters>9640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11309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2021-11-11T13:44:00Z</dcterms:created>
  <dcterms:modified xsi:type="dcterms:W3CDTF">2022-01-11T23:46:00Z</dcterms:modified>
</cp:coreProperties>
</file>